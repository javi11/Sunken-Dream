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421B" w:rsidRPr="00E33204" w:rsidRDefault="008A421B" w:rsidP="00025111">
      <w:pPr>
        <w:rPr>
          <w:sz w:val="52"/>
          <w:szCs w:val="52"/>
        </w:rPr>
      </w:pPr>
    </w:p>
    <w:p w:rsidR="008A421B" w:rsidRPr="00E33204" w:rsidRDefault="008A421B" w:rsidP="00025111">
      <w:pPr>
        <w:rPr>
          <w:sz w:val="52"/>
          <w:szCs w:val="52"/>
        </w:rPr>
      </w:pPr>
    </w:p>
    <w:p w:rsidR="008A421B" w:rsidRPr="00E33204" w:rsidRDefault="008A421B" w:rsidP="00025111">
      <w:pPr>
        <w:rPr>
          <w:sz w:val="52"/>
          <w:szCs w:val="52"/>
        </w:rPr>
      </w:pPr>
    </w:p>
    <w:p w:rsidR="008A421B" w:rsidRPr="00E33204" w:rsidRDefault="008A421B" w:rsidP="00025111">
      <w:pPr>
        <w:rPr>
          <w:b/>
          <w:color w:val="333399"/>
          <w:sz w:val="52"/>
          <w:szCs w:val="52"/>
        </w:rPr>
      </w:pPr>
      <w:bookmarkStart w:id="0" w:name="OLE_LINK1"/>
      <w:bookmarkStart w:id="1" w:name="OLE_LINK2"/>
      <w:r w:rsidRPr="00E33204">
        <w:rPr>
          <w:b/>
          <w:color w:val="333399"/>
          <w:sz w:val="52"/>
          <w:szCs w:val="52"/>
        </w:rPr>
        <w:t xml:space="preserve">Informe </w:t>
      </w:r>
      <w:r>
        <w:rPr>
          <w:b/>
          <w:color w:val="333399"/>
          <w:sz w:val="52"/>
          <w:szCs w:val="52"/>
        </w:rPr>
        <w:t>Progreso I</w:t>
      </w:r>
    </w:p>
    <w:p w:rsidR="008A421B" w:rsidRPr="00E33204" w:rsidRDefault="008A421B" w:rsidP="00025111"/>
    <w:p w:rsidR="008A421B" w:rsidRPr="00E33204" w:rsidRDefault="008A421B" w:rsidP="00025111">
      <w:pPr>
        <w:rPr>
          <w:sz w:val="40"/>
          <w:szCs w:val="40"/>
        </w:rPr>
      </w:pPr>
    </w:p>
    <w:p w:rsidR="008A421B" w:rsidRPr="00E33204" w:rsidRDefault="008A421B" w:rsidP="00025111">
      <w:pPr>
        <w:rPr>
          <w:sz w:val="40"/>
          <w:szCs w:val="40"/>
        </w:rPr>
      </w:pPr>
    </w:p>
    <w:p w:rsidR="008A421B" w:rsidRPr="00E33204" w:rsidRDefault="008A421B" w:rsidP="00025111">
      <w:pPr>
        <w:rPr>
          <w:sz w:val="40"/>
          <w:szCs w:val="40"/>
        </w:rPr>
      </w:pPr>
      <w:r w:rsidRPr="003B595B">
        <w:rPr>
          <w:noProof/>
          <w:sz w:val="52"/>
          <w:szCs w:val="52"/>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style="width:420pt;height:295.5pt;visibility:visible">
            <v:imagedata r:id="rId7" o:title=""/>
          </v:shape>
        </w:pict>
      </w:r>
    </w:p>
    <w:p w:rsidR="008A421B" w:rsidRPr="00E33204" w:rsidRDefault="008A421B" w:rsidP="00025111"/>
    <w:p w:rsidR="008A421B" w:rsidRPr="00E33204" w:rsidRDefault="008A421B" w:rsidP="00025111">
      <w:pPr>
        <w:rPr>
          <w:sz w:val="40"/>
          <w:szCs w:val="40"/>
        </w:rPr>
      </w:pPr>
    </w:p>
    <w:p w:rsidR="008A421B" w:rsidRPr="00E33204" w:rsidRDefault="008A421B" w:rsidP="00025111">
      <w:pPr>
        <w:rPr>
          <w:sz w:val="40"/>
          <w:szCs w:val="40"/>
        </w:rPr>
      </w:pPr>
    </w:p>
    <w:p w:rsidR="008A421B" w:rsidRPr="00E33204" w:rsidRDefault="008A421B" w:rsidP="00025111">
      <w:pPr>
        <w:rPr>
          <w:sz w:val="40"/>
          <w:szCs w:val="40"/>
        </w:rPr>
      </w:pPr>
      <w:r w:rsidRPr="00E33204">
        <w:rPr>
          <w:sz w:val="40"/>
          <w:szCs w:val="40"/>
        </w:rPr>
        <w:t>Javier Blanco Martinez</w:t>
      </w:r>
    </w:p>
    <w:p w:rsidR="008A421B" w:rsidRPr="00E33204" w:rsidRDefault="008A421B" w:rsidP="00025111">
      <w:pPr>
        <w:rPr>
          <w:sz w:val="40"/>
          <w:szCs w:val="40"/>
        </w:rPr>
      </w:pPr>
      <w:r w:rsidRPr="00E33204">
        <w:rPr>
          <w:sz w:val="40"/>
          <w:szCs w:val="40"/>
        </w:rPr>
        <w:t>Niu: 1281650</w:t>
      </w:r>
    </w:p>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bookmarkEnd w:id="0"/>
    <w:bookmarkEnd w:id="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Pr>
        <w:rPr>
          <w:color w:val="333399"/>
          <w:sz w:val="36"/>
          <w:szCs w:val="36"/>
        </w:rPr>
      </w:pPr>
      <w:r w:rsidRPr="00E33204">
        <w:rPr>
          <w:color w:val="333399"/>
          <w:sz w:val="36"/>
          <w:szCs w:val="36"/>
        </w:rPr>
        <w:t>Control del documento</w:t>
      </w:r>
    </w:p>
    <w:p w:rsidR="008A421B" w:rsidRPr="00E33204" w:rsidRDefault="008A421B" w:rsidP="00025111"/>
    <w:p w:rsidR="008A421B" w:rsidRPr="00E33204" w:rsidRDefault="008A421B" w:rsidP="00025111">
      <w:pPr>
        <w:rPr>
          <w:color w:val="333399"/>
        </w:rPr>
      </w:pPr>
      <w:r w:rsidRPr="00E33204">
        <w:rPr>
          <w:color w:val="333399"/>
        </w:rPr>
        <w:t>Información del documento</w:t>
      </w:r>
    </w:p>
    <w:p w:rsidR="008A421B" w:rsidRPr="00E33204" w:rsidRDefault="008A421B" w:rsidP="00025111"/>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tblPr>
      <w:tblGrid>
        <w:gridCol w:w="2797"/>
        <w:gridCol w:w="6203"/>
      </w:tblGrid>
      <w:tr w:rsidR="008A421B" w:rsidRPr="00E33204" w:rsidTr="00EB1508">
        <w:trPr>
          <w:cantSplit/>
          <w:trHeight w:val="454"/>
        </w:trPr>
        <w:tc>
          <w:tcPr>
            <w:tcW w:w="2797" w:type="dxa"/>
            <w:shd w:val="clear" w:color="auto" w:fill="313896"/>
          </w:tcPr>
          <w:p w:rsidR="008A421B" w:rsidRPr="00E33204" w:rsidRDefault="008A421B" w:rsidP="00025111">
            <w:pPr>
              <w:pStyle w:val="BodyText"/>
              <w:spacing w:before="40" w:after="40"/>
              <w:rPr>
                <w:rFonts w:ascii="Times New Roman" w:hAnsi="Times New Roman"/>
                <w:b/>
                <w:color w:val="FFFFFF"/>
                <w:lang w:val="ca-ES"/>
              </w:rPr>
            </w:pPr>
          </w:p>
        </w:tc>
        <w:tc>
          <w:tcPr>
            <w:tcW w:w="6203" w:type="dxa"/>
            <w:shd w:val="clear" w:color="auto" w:fill="313896"/>
          </w:tcPr>
          <w:p w:rsidR="008A421B" w:rsidRPr="00E33204" w:rsidRDefault="008A421B" w:rsidP="00025111">
            <w:pPr>
              <w:pStyle w:val="BodyText"/>
              <w:spacing w:before="40" w:after="40"/>
              <w:rPr>
                <w:rFonts w:ascii="Times New Roman" w:hAnsi="Times New Roman"/>
                <w:b/>
                <w:color w:val="FFFFFF"/>
                <w:lang w:val="ca-ES"/>
              </w:rPr>
            </w:pPr>
            <w:r w:rsidRPr="00E33204">
              <w:rPr>
                <w:rFonts w:ascii="Times New Roman" w:hAnsi="Times New Roman"/>
                <w:b/>
                <w:color w:val="FFFFFF"/>
                <w:lang w:val="ca-ES"/>
              </w:rPr>
              <w:t>Informació</w:t>
            </w:r>
          </w:p>
        </w:tc>
      </w:tr>
      <w:tr w:rsidR="008A421B" w:rsidRPr="00E33204" w:rsidTr="00EB1508">
        <w:trPr>
          <w:cantSplit/>
          <w:trHeight w:val="454"/>
        </w:trPr>
        <w:tc>
          <w:tcPr>
            <w:tcW w:w="2797" w:type="dxa"/>
            <w:vAlign w:val="center"/>
          </w:tcPr>
          <w:p w:rsidR="008A421B" w:rsidRPr="00E33204" w:rsidRDefault="008A421B" w:rsidP="00025111">
            <w:pPr>
              <w:pStyle w:val="BodyText"/>
              <w:rPr>
                <w:rFonts w:ascii="Times New Roman" w:hAnsi="Times New Roman"/>
                <w:i/>
                <w:iCs/>
                <w:color w:val="008000"/>
                <w:lang w:val="ca-ES"/>
              </w:rPr>
            </w:pPr>
            <w:r w:rsidRPr="00E33204">
              <w:rPr>
                <w:rFonts w:ascii="Times New Roman" w:hAnsi="Times New Roman"/>
                <w:lang w:val="es-ES"/>
              </w:rPr>
              <w:t>Identificación</w:t>
            </w:r>
            <w:r w:rsidRPr="00E33204">
              <w:rPr>
                <w:rFonts w:ascii="Times New Roman" w:hAnsi="Times New Roman"/>
                <w:lang w:val="ca-ES"/>
              </w:rPr>
              <w:t xml:space="preserve"> del documento</w:t>
            </w:r>
          </w:p>
        </w:tc>
        <w:tc>
          <w:tcPr>
            <w:tcW w:w="6203" w:type="dxa"/>
            <w:vAlign w:val="center"/>
          </w:tcPr>
          <w:p w:rsidR="008A421B" w:rsidRPr="00E33204" w:rsidRDefault="008A421B" w:rsidP="00025111">
            <w:pPr>
              <w:ind w:right="-6"/>
              <w:rPr>
                <w:i/>
                <w:iCs/>
                <w:color w:val="808080"/>
              </w:rPr>
            </w:pPr>
            <w:r>
              <w:rPr>
                <w:i/>
                <w:iCs/>
                <w:color w:val="808080"/>
              </w:rPr>
              <w:t>II</w:t>
            </w:r>
            <w:r w:rsidRPr="00E33204">
              <w:rPr>
                <w:i/>
                <w:iCs/>
                <w:color w:val="808080"/>
              </w:rPr>
              <w:t>.1</w:t>
            </w:r>
          </w:p>
        </w:tc>
      </w:tr>
      <w:tr w:rsidR="008A421B" w:rsidRPr="00E33204" w:rsidTr="00EB1508">
        <w:trPr>
          <w:cantSplit/>
          <w:trHeight w:val="454"/>
        </w:trPr>
        <w:tc>
          <w:tcPr>
            <w:tcW w:w="2797" w:type="dxa"/>
            <w:vAlign w:val="center"/>
          </w:tcPr>
          <w:p w:rsidR="008A421B" w:rsidRPr="00E33204" w:rsidRDefault="008A421B" w:rsidP="00025111">
            <w:pPr>
              <w:pStyle w:val="BodyText"/>
              <w:rPr>
                <w:rFonts w:ascii="Times New Roman" w:hAnsi="Times New Roman"/>
                <w:lang w:val="ca-ES"/>
              </w:rPr>
            </w:pPr>
            <w:r w:rsidRPr="00E33204">
              <w:rPr>
                <w:rFonts w:ascii="Times New Roman" w:hAnsi="Times New Roman"/>
                <w:lang w:val="ca-ES"/>
              </w:rPr>
              <w:t>Autor[s] del documento</w:t>
            </w:r>
          </w:p>
        </w:tc>
        <w:tc>
          <w:tcPr>
            <w:tcW w:w="6203" w:type="dxa"/>
            <w:vAlign w:val="center"/>
          </w:tcPr>
          <w:p w:rsidR="008A421B" w:rsidRPr="00E33204" w:rsidRDefault="008A421B" w:rsidP="00025111">
            <w:r w:rsidRPr="00E33204">
              <w:rPr>
                <w:i/>
                <w:iCs/>
                <w:color w:val="808080"/>
              </w:rPr>
              <w:t>Javier Blanco Martinez</w:t>
            </w:r>
          </w:p>
        </w:tc>
      </w:tr>
      <w:tr w:rsidR="008A421B" w:rsidRPr="00E33204" w:rsidTr="00EB1508">
        <w:trPr>
          <w:cantSplit/>
          <w:trHeight w:val="454"/>
        </w:trPr>
        <w:tc>
          <w:tcPr>
            <w:tcW w:w="2797" w:type="dxa"/>
            <w:vAlign w:val="center"/>
          </w:tcPr>
          <w:p w:rsidR="008A421B" w:rsidRPr="00E33204" w:rsidRDefault="008A421B" w:rsidP="00025111">
            <w:pPr>
              <w:pStyle w:val="BodyText"/>
              <w:rPr>
                <w:rFonts w:ascii="Times New Roman" w:hAnsi="Times New Roman"/>
                <w:lang w:val="ca-ES"/>
              </w:rPr>
            </w:pPr>
            <w:r w:rsidRPr="00E33204">
              <w:rPr>
                <w:rFonts w:ascii="Times New Roman" w:hAnsi="Times New Roman"/>
                <w:lang w:val="ca-ES"/>
              </w:rPr>
              <w:t xml:space="preserve">Data de </w:t>
            </w:r>
            <w:r w:rsidRPr="00E33204">
              <w:rPr>
                <w:rFonts w:ascii="Times New Roman" w:hAnsi="Times New Roman"/>
                <w:lang w:val="es-ES"/>
              </w:rPr>
              <w:t>creación</w:t>
            </w:r>
          </w:p>
        </w:tc>
        <w:tc>
          <w:tcPr>
            <w:tcW w:w="6203" w:type="dxa"/>
            <w:vAlign w:val="center"/>
          </w:tcPr>
          <w:p w:rsidR="008A421B" w:rsidRPr="00E33204" w:rsidRDefault="008A421B" w:rsidP="00025111">
            <w:r>
              <w:rPr>
                <w:i/>
                <w:iCs/>
                <w:color w:val="808080"/>
              </w:rPr>
              <w:t>28/</w:t>
            </w:r>
            <w:r w:rsidRPr="00E33204">
              <w:rPr>
                <w:i/>
                <w:iCs/>
                <w:color w:val="808080"/>
              </w:rPr>
              <w:t>1</w:t>
            </w:r>
            <w:r>
              <w:rPr>
                <w:i/>
                <w:iCs/>
                <w:color w:val="808080"/>
              </w:rPr>
              <w:t>1</w:t>
            </w:r>
            <w:r w:rsidRPr="00E33204">
              <w:rPr>
                <w:i/>
                <w:iCs/>
                <w:color w:val="808080"/>
              </w:rPr>
              <w:t>/2013</w:t>
            </w:r>
          </w:p>
        </w:tc>
      </w:tr>
      <w:tr w:rsidR="008A421B" w:rsidRPr="00E33204" w:rsidTr="00EB1508">
        <w:trPr>
          <w:cantSplit/>
          <w:trHeight w:val="454"/>
        </w:trPr>
        <w:tc>
          <w:tcPr>
            <w:tcW w:w="2797" w:type="dxa"/>
            <w:vAlign w:val="center"/>
          </w:tcPr>
          <w:p w:rsidR="008A421B" w:rsidRPr="00E33204" w:rsidRDefault="008A421B" w:rsidP="00025111">
            <w:pPr>
              <w:pStyle w:val="BodyText"/>
              <w:rPr>
                <w:rFonts w:ascii="Times New Roman" w:hAnsi="Times New Roman"/>
                <w:lang w:val="ca-ES"/>
              </w:rPr>
            </w:pPr>
            <w:r w:rsidRPr="00E33204">
              <w:rPr>
                <w:rFonts w:ascii="Times New Roman" w:hAnsi="Times New Roman"/>
                <w:lang w:val="ca-ES"/>
              </w:rPr>
              <w:t>Data del documento</w:t>
            </w:r>
          </w:p>
        </w:tc>
        <w:tc>
          <w:tcPr>
            <w:tcW w:w="6203" w:type="dxa"/>
            <w:vAlign w:val="center"/>
          </w:tcPr>
          <w:p w:rsidR="008A421B" w:rsidRPr="00E33204" w:rsidRDefault="008A421B" w:rsidP="00025111">
            <w:r w:rsidRPr="00E33204">
              <w:rPr>
                <w:i/>
                <w:iCs/>
                <w:color w:val="808080"/>
              </w:rPr>
              <w:t>30/1</w:t>
            </w:r>
            <w:r>
              <w:rPr>
                <w:i/>
                <w:iCs/>
                <w:color w:val="808080"/>
              </w:rPr>
              <w:t>1</w:t>
            </w:r>
            <w:r w:rsidRPr="00E33204">
              <w:rPr>
                <w:i/>
                <w:iCs/>
                <w:color w:val="808080"/>
              </w:rPr>
              <w:t>/2013</w:t>
            </w:r>
          </w:p>
        </w:tc>
      </w:tr>
      <w:tr w:rsidR="008A421B" w:rsidRPr="00E33204" w:rsidTr="00EB1508">
        <w:trPr>
          <w:cantSplit/>
          <w:trHeight w:val="454"/>
        </w:trPr>
        <w:tc>
          <w:tcPr>
            <w:tcW w:w="2797" w:type="dxa"/>
            <w:vAlign w:val="center"/>
          </w:tcPr>
          <w:p w:rsidR="008A421B" w:rsidRPr="00E33204" w:rsidRDefault="008A421B" w:rsidP="00025111">
            <w:pPr>
              <w:pStyle w:val="BodyText"/>
              <w:rPr>
                <w:rFonts w:ascii="Times New Roman" w:hAnsi="Times New Roman"/>
                <w:lang w:val="ca-ES"/>
              </w:rPr>
            </w:pPr>
            <w:r w:rsidRPr="00E33204">
              <w:rPr>
                <w:rFonts w:ascii="Times New Roman" w:hAnsi="Times New Roman"/>
                <w:lang w:val="ca-ES"/>
              </w:rPr>
              <w:t>Nombre del</w:t>
            </w:r>
            <w:r w:rsidRPr="00E33204">
              <w:rPr>
                <w:rFonts w:ascii="Times New Roman" w:hAnsi="Times New Roman"/>
                <w:lang w:val="es-ES"/>
              </w:rPr>
              <w:t xml:space="preserve"> fichero</w:t>
            </w:r>
          </w:p>
        </w:tc>
        <w:tc>
          <w:tcPr>
            <w:tcW w:w="6203" w:type="dxa"/>
          </w:tcPr>
          <w:p w:rsidR="008A421B" w:rsidRPr="00E33204" w:rsidRDefault="008A421B" w:rsidP="00025111">
            <w:pPr>
              <w:pStyle w:val="BodyText"/>
              <w:rPr>
                <w:rFonts w:ascii="Times New Roman" w:hAnsi="Times New Roman"/>
                <w:i/>
                <w:iCs/>
                <w:color w:val="808080"/>
                <w:lang w:val="ca-ES"/>
              </w:rPr>
            </w:pPr>
            <w:r>
              <w:rPr>
                <w:rFonts w:ascii="Times New Roman" w:hAnsi="Times New Roman"/>
                <w:i/>
                <w:iCs/>
                <w:color w:val="808080"/>
                <w:lang w:val="ca-ES"/>
              </w:rPr>
              <w:t>Informe Progreso I</w:t>
            </w:r>
          </w:p>
        </w:tc>
      </w:tr>
    </w:tbl>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Pr>
        <w:rPr>
          <w:b/>
          <w:color w:val="333399"/>
          <w:sz w:val="28"/>
          <w:szCs w:val="28"/>
        </w:rPr>
      </w:pPr>
    </w:p>
    <w:p w:rsidR="008A421B" w:rsidRDefault="008A421B" w:rsidP="00025111">
      <w:pPr>
        <w:rPr>
          <w:b/>
          <w:color w:val="333399"/>
          <w:sz w:val="28"/>
          <w:szCs w:val="28"/>
        </w:rPr>
      </w:pPr>
    </w:p>
    <w:p w:rsidR="008A421B" w:rsidRDefault="008A421B" w:rsidP="00025111">
      <w:pPr>
        <w:rPr>
          <w:b/>
          <w:color w:val="333399"/>
          <w:sz w:val="28"/>
          <w:szCs w:val="28"/>
        </w:rPr>
      </w:pPr>
    </w:p>
    <w:p w:rsidR="008A421B" w:rsidRDefault="008A421B" w:rsidP="00025111">
      <w:pPr>
        <w:rPr>
          <w:b/>
          <w:color w:val="333399"/>
          <w:sz w:val="28"/>
          <w:szCs w:val="28"/>
        </w:rPr>
      </w:pPr>
    </w:p>
    <w:p w:rsidR="008A421B" w:rsidRPr="00E33204" w:rsidRDefault="008A421B" w:rsidP="00025111">
      <w:pPr>
        <w:rPr>
          <w:b/>
          <w:color w:val="333399"/>
          <w:sz w:val="28"/>
          <w:szCs w:val="28"/>
        </w:rPr>
      </w:pPr>
      <w:r w:rsidRPr="00E33204">
        <w:rPr>
          <w:b/>
          <w:color w:val="333399"/>
          <w:sz w:val="28"/>
          <w:szCs w:val="28"/>
        </w:rPr>
        <w:t>Tabla de contenidos</w:t>
      </w:r>
    </w:p>
    <w:p w:rsidR="008A421B" w:rsidRPr="00E33204" w:rsidRDefault="008A421B" w:rsidP="00025111"/>
    <w:p w:rsidR="008A421B" w:rsidRPr="00E33204" w:rsidRDefault="008A421B" w:rsidP="00025111">
      <w:pPr>
        <w:pStyle w:val="TOCHeading"/>
        <w:numPr>
          <w:ilvl w:val="0"/>
          <w:numId w:val="0"/>
        </w:numPr>
        <w:jc w:val="left"/>
        <w:rPr>
          <w:rFonts w:ascii="Times New Roman" w:hAnsi="Times New Roman"/>
        </w:rPr>
      </w:pPr>
    </w:p>
    <w:p w:rsidR="008A421B" w:rsidRPr="00E33204" w:rsidRDefault="008A421B" w:rsidP="00025111">
      <w:pPr>
        <w:pStyle w:val="TOC1"/>
        <w:tabs>
          <w:tab w:val="left" w:pos="440"/>
          <w:tab w:val="right" w:leader="dot" w:pos="8494"/>
        </w:tabs>
        <w:rPr>
          <w:noProof/>
          <w:sz w:val="22"/>
          <w:szCs w:val="22"/>
          <w:lang w:eastAsia="es-ES"/>
        </w:rPr>
      </w:pPr>
      <w:r w:rsidRPr="00E33204">
        <w:fldChar w:fldCharType="begin"/>
      </w:r>
      <w:r w:rsidRPr="00E33204">
        <w:instrText xml:space="preserve"> TOC \o "1-3" \h \z \u </w:instrText>
      </w:r>
      <w:r w:rsidRPr="00E33204">
        <w:fldChar w:fldCharType="separate"/>
      </w:r>
      <w:hyperlink w:anchor="_Toc367195672" w:history="1">
        <w:r w:rsidRPr="00E33204">
          <w:rPr>
            <w:rStyle w:val="Hyperlink"/>
            <w:noProof/>
          </w:rPr>
          <w:t>1.</w:t>
        </w:r>
        <w:r w:rsidRPr="00E33204">
          <w:rPr>
            <w:noProof/>
            <w:sz w:val="22"/>
            <w:szCs w:val="22"/>
            <w:lang w:eastAsia="es-ES"/>
          </w:rPr>
          <w:tab/>
        </w:r>
        <w:r w:rsidRPr="00E33204">
          <w:rPr>
            <w:rStyle w:val="Hyperlink"/>
            <w:noProof/>
          </w:rPr>
          <w:t>Introducción</w:t>
        </w:r>
        <w:r w:rsidRPr="00E33204">
          <w:rPr>
            <w:noProof/>
            <w:webHidden/>
          </w:rPr>
          <w:tab/>
        </w:r>
        <w:r>
          <w:rPr>
            <w:noProof/>
            <w:webHidden/>
          </w:rPr>
          <w:t>4</w:t>
        </w:r>
      </w:hyperlink>
    </w:p>
    <w:p w:rsidR="008A421B" w:rsidRPr="00E33204" w:rsidRDefault="008A421B" w:rsidP="00025111">
      <w:pPr>
        <w:pStyle w:val="TOC1"/>
        <w:tabs>
          <w:tab w:val="left" w:pos="440"/>
          <w:tab w:val="right" w:leader="dot" w:pos="8494"/>
        </w:tabs>
        <w:rPr>
          <w:noProof/>
          <w:sz w:val="22"/>
          <w:szCs w:val="22"/>
          <w:lang w:eastAsia="es-ES"/>
        </w:rPr>
      </w:pPr>
      <w:hyperlink w:anchor="_Toc367195673" w:history="1">
        <w:r w:rsidRPr="00E33204">
          <w:rPr>
            <w:rStyle w:val="Hyperlink"/>
            <w:noProof/>
          </w:rPr>
          <w:t>2.</w:t>
        </w:r>
        <w:r w:rsidRPr="00E33204">
          <w:rPr>
            <w:noProof/>
            <w:sz w:val="22"/>
            <w:szCs w:val="22"/>
            <w:lang w:eastAsia="es-ES"/>
          </w:rPr>
          <w:tab/>
        </w:r>
        <w:r w:rsidRPr="00E33204">
          <w:rPr>
            <w:rStyle w:val="Hyperlink"/>
            <w:noProof/>
          </w:rPr>
          <w:t>Fuentes de información o proyectos relacionados</w:t>
        </w:r>
        <w:r w:rsidRPr="00E33204">
          <w:rPr>
            <w:noProof/>
            <w:webHidden/>
          </w:rPr>
          <w:tab/>
        </w:r>
        <w:r>
          <w:rPr>
            <w:noProof/>
            <w:webHidden/>
          </w:rPr>
          <w:t>…</w:t>
        </w:r>
      </w:hyperlink>
      <w:r>
        <w:t xml:space="preserve"> 5</w:t>
      </w:r>
    </w:p>
    <w:p w:rsidR="008A421B" w:rsidRPr="00E33204" w:rsidRDefault="008A421B" w:rsidP="00025111">
      <w:pPr>
        <w:pStyle w:val="TOC1"/>
        <w:tabs>
          <w:tab w:val="left" w:pos="440"/>
          <w:tab w:val="right" w:leader="dot" w:pos="8494"/>
        </w:tabs>
        <w:rPr>
          <w:noProof/>
          <w:sz w:val="22"/>
          <w:szCs w:val="22"/>
          <w:lang w:eastAsia="es-ES"/>
        </w:rPr>
      </w:pPr>
      <w:hyperlink w:anchor="_Toc367195674" w:history="1">
        <w:r w:rsidRPr="00E33204">
          <w:rPr>
            <w:rStyle w:val="Hyperlink"/>
            <w:noProof/>
          </w:rPr>
          <w:t>3.</w:t>
        </w:r>
        <w:r w:rsidRPr="00E33204">
          <w:rPr>
            <w:noProof/>
            <w:sz w:val="22"/>
            <w:szCs w:val="22"/>
            <w:lang w:eastAsia="es-ES"/>
          </w:rPr>
          <w:tab/>
        </w:r>
        <w:r w:rsidRPr="00E33204">
          <w:rPr>
            <w:rStyle w:val="Hyperlink"/>
            <w:noProof/>
          </w:rPr>
          <w:t>Objetivos del proyecto</w:t>
        </w:r>
        <w:r w:rsidRPr="00E33204">
          <w:rPr>
            <w:noProof/>
            <w:webHidden/>
          </w:rPr>
          <w:tab/>
        </w:r>
        <w:r>
          <w:rPr>
            <w:noProof/>
            <w:webHidden/>
          </w:rPr>
          <w:t>8</w:t>
        </w:r>
      </w:hyperlink>
    </w:p>
    <w:p w:rsidR="008A421B" w:rsidRPr="00E33204" w:rsidRDefault="008A421B" w:rsidP="00025111">
      <w:pPr>
        <w:pStyle w:val="TOC1"/>
        <w:tabs>
          <w:tab w:val="left" w:pos="440"/>
          <w:tab w:val="right" w:leader="dot" w:pos="8494"/>
        </w:tabs>
      </w:pPr>
      <w:hyperlink w:anchor="_Toc367195675" w:history="1">
        <w:r w:rsidRPr="00E33204">
          <w:rPr>
            <w:rStyle w:val="Hyperlink"/>
            <w:noProof/>
          </w:rPr>
          <w:t>4.</w:t>
        </w:r>
        <w:r w:rsidRPr="00E33204">
          <w:rPr>
            <w:noProof/>
            <w:sz w:val="22"/>
            <w:szCs w:val="22"/>
            <w:lang w:eastAsia="es-ES"/>
          </w:rPr>
          <w:tab/>
        </w:r>
        <w:r w:rsidRPr="00E33204">
          <w:rPr>
            <w:rStyle w:val="Hyperlink"/>
            <w:noProof/>
          </w:rPr>
          <w:t>Metodologías a seguir y estado del proyecto</w:t>
        </w:r>
        <w:r w:rsidRPr="00E33204">
          <w:rPr>
            <w:noProof/>
            <w:webHidden/>
          </w:rPr>
          <w:tab/>
        </w:r>
        <w:r>
          <w:rPr>
            <w:noProof/>
            <w:webHidden/>
          </w:rPr>
          <w:t>9</w:t>
        </w:r>
      </w:hyperlink>
    </w:p>
    <w:p w:rsidR="008A421B" w:rsidRPr="00E33204" w:rsidRDefault="008A421B" w:rsidP="00025111">
      <w:pPr>
        <w:pStyle w:val="TOC1"/>
        <w:tabs>
          <w:tab w:val="left" w:pos="440"/>
          <w:tab w:val="right" w:leader="dot" w:pos="8494"/>
        </w:tabs>
        <w:rPr>
          <w:noProof/>
          <w:sz w:val="22"/>
          <w:szCs w:val="22"/>
          <w:lang w:eastAsia="es-ES"/>
        </w:rPr>
      </w:pPr>
      <w:hyperlink w:anchor="_Toc367195676" w:history="1">
        <w:r w:rsidRPr="00E33204">
          <w:rPr>
            <w:rStyle w:val="Hyperlink"/>
            <w:noProof/>
          </w:rPr>
          <w:t>5.</w:t>
        </w:r>
        <w:r w:rsidRPr="00E33204">
          <w:rPr>
            <w:noProof/>
            <w:sz w:val="22"/>
            <w:szCs w:val="22"/>
            <w:lang w:eastAsia="es-ES"/>
          </w:rPr>
          <w:tab/>
        </w:r>
        <w:r w:rsidRPr="00E33204">
          <w:rPr>
            <w:rStyle w:val="Hyperlink"/>
            <w:noProof/>
          </w:rPr>
          <w:t>Herramientas a utilizar</w:t>
        </w:r>
        <w:r w:rsidRPr="00E33204">
          <w:rPr>
            <w:noProof/>
            <w:webHidden/>
          </w:rPr>
          <w:tab/>
        </w:r>
        <w:r>
          <w:rPr>
            <w:noProof/>
            <w:webHidden/>
          </w:rPr>
          <w:t>19</w:t>
        </w:r>
      </w:hyperlink>
    </w:p>
    <w:p w:rsidR="008A421B" w:rsidRDefault="008A421B" w:rsidP="00025111">
      <w:pPr>
        <w:pStyle w:val="TOC1"/>
        <w:tabs>
          <w:tab w:val="left" w:pos="440"/>
          <w:tab w:val="right" w:leader="dot" w:pos="8494"/>
        </w:tabs>
      </w:pPr>
      <w:hyperlink w:anchor="_Toc367195676" w:history="1">
        <w:r w:rsidRPr="00E33204">
          <w:rPr>
            <w:rStyle w:val="Hyperlink"/>
            <w:noProof/>
          </w:rPr>
          <w:t>6.</w:t>
        </w:r>
        <w:r w:rsidRPr="00E33204">
          <w:rPr>
            <w:noProof/>
            <w:sz w:val="22"/>
            <w:szCs w:val="22"/>
            <w:lang w:eastAsia="es-ES"/>
          </w:rPr>
          <w:tab/>
        </w:r>
        <w:r w:rsidRPr="00E33204">
          <w:rPr>
            <w:rStyle w:val="Hyperlink"/>
            <w:noProof/>
          </w:rPr>
          <w:t>Planificación</w:t>
        </w:r>
        <w:r>
          <w:rPr>
            <w:rStyle w:val="Hyperlink"/>
            <w:noProof/>
          </w:rPr>
          <w:t xml:space="preserve"> Inicial</w:t>
        </w:r>
        <w:r w:rsidRPr="00E33204">
          <w:rPr>
            <w:noProof/>
            <w:webHidden/>
          </w:rPr>
          <w:tab/>
        </w:r>
        <w:r>
          <w:rPr>
            <w:noProof/>
            <w:webHidden/>
          </w:rPr>
          <w:t>20</w:t>
        </w:r>
      </w:hyperlink>
    </w:p>
    <w:p w:rsidR="008A421B" w:rsidRPr="003B39DC" w:rsidRDefault="008A421B" w:rsidP="003B39DC">
      <w:pPr>
        <w:spacing w:line="360" w:lineRule="auto"/>
      </w:pPr>
      <w:r>
        <w:t>7.    Cambios Realizados.....................………………………………………………….22</w:t>
      </w:r>
    </w:p>
    <w:p w:rsidR="008A421B" w:rsidRPr="00E33204" w:rsidRDefault="008A421B" w:rsidP="003B39DC">
      <w:pPr>
        <w:pStyle w:val="TOC1"/>
        <w:tabs>
          <w:tab w:val="left" w:pos="440"/>
          <w:tab w:val="right" w:leader="dot" w:pos="8494"/>
        </w:tabs>
        <w:spacing w:line="360" w:lineRule="auto"/>
        <w:rPr>
          <w:noProof/>
          <w:sz w:val="22"/>
          <w:szCs w:val="22"/>
          <w:lang w:eastAsia="es-ES"/>
        </w:rPr>
      </w:pPr>
      <w:hyperlink w:anchor="_Toc367195676" w:history="1">
        <w:r>
          <w:rPr>
            <w:rStyle w:val="Hyperlink"/>
            <w:noProof/>
          </w:rPr>
          <w:t>8</w:t>
        </w:r>
        <w:r w:rsidRPr="00E33204">
          <w:rPr>
            <w:rStyle w:val="Hyperlink"/>
            <w:noProof/>
          </w:rPr>
          <w:t>.</w:t>
        </w:r>
        <w:r w:rsidRPr="00E33204">
          <w:rPr>
            <w:noProof/>
            <w:sz w:val="22"/>
            <w:szCs w:val="22"/>
            <w:lang w:eastAsia="es-ES"/>
          </w:rPr>
          <w:tab/>
        </w:r>
        <w:r>
          <w:rPr>
            <w:rStyle w:val="Hyperlink"/>
            <w:noProof/>
          </w:rPr>
          <w:t>Bibliografía</w:t>
        </w:r>
        <w:r w:rsidRPr="00E33204">
          <w:rPr>
            <w:noProof/>
            <w:webHidden/>
          </w:rPr>
          <w:tab/>
        </w:r>
        <w:r>
          <w:rPr>
            <w:noProof/>
            <w:webHidden/>
          </w:rPr>
          <w:t>25</w:t>
        </w:r>
      </w:hyperlink>
    </w:p>
    <w:p w:rsidR="008A421B" w:rsidRPr="00E33204" w:rsidRDefault="008A421B" w:rsidP="00025111"/>
    <w:p w:rsidR="008A421B" w:rsidRPr="00E33204" w:rsidRDefault="008A421B" w:rsidP="00025111"/>
    <w:p w:rsidR="008A421B" w:rsidRPr="00E33204" w:rsidRDefault="008A421B" w:rsidP="00025111">
      <w:r w:rsidRPr="00E33204">
        <w:fldChar w:fldCharType="end"/>
      </w:r>
    </w:p>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Default="008A421B" w:rsidP="00025111"/>
    <w:p w:rsidR="008A421B" w:rsidRDefault="008A421B" w:rsidP="00025111"/>
    <w:p w:rsidR="008A421B" w:rsidRDefault="008A421B" w:rsidP="00025111"/>
    <w:p w:rsidR="008A421B" w:rsidRPr="00E33204" w:rsidRDefault="008A421B" w:rsidP="00025111"/>
    <w:p w:rsidR="008A421B" w:rsidRPr="00E33204" w:rsidRDefault="008A421B" w:rsidP="00025111">
      <w:pPr>
        <w:pStyle w:val="Heading1"/>
        <w:jc w:val="left"/>
        <w:rPr>
          <w:rFonts w:ascii="Times New Roman" w:hAnsi="Times New Roman" w:cs="Times New Roman"/>
        </w:rPr>
      </w:pPr>
      <w:bookmarkStart w:id="2" w:name="_Toc367195672"/>
      <w:r w:rsidRPr="00E33204">
        <w:rPr>
          <w:rFonts w:ascii="Times New Roman" w:hAnsi="Times New Roman" w:cs="Times New Roman"/>
        </w:rPr>
        <w:t>Introducció</w:t>
      </w:r>
      <w:bookmarkEnd w:id="2"/>
      <w:r w:rsidRPr="00E33204">
        <w:rPr>
          <w:rFonts w:ascii="Times New Roman" w:hAnsi="Times New Roman" w:cs="Times New Roman"/>
        </w:rPr>
        <w:t>n</w:t>
      </w:r>
    </w:p>
    <w:p w:rsidR="008A421B" w:rsidRPr="00E33204" w:rsidRDefault="008A421B" w:rsidP="00025111"/>
    <w:p w:rsidR="008A421B" w:rsidRPr="00E33204" w:rsidRDefault="008A421B" w:rsidP="00025111">
      <w:pPr>
        <w:ind w:left="360"/>
      </w:pPr>
      <w:r w:rsidRPr="00E33204">
        <w:t xml:space="preserve">Este punto incluye </w:t>
      </w:r>
      <w:r>
        <w:t>una pequeña introducción al proyecto y un pequeño resumen de la historia.</w:t>
      </w:r>
    </w:p>
    <w:p w:rsidR="008A421B" w:rsidRPr="00E33204" w:rsidRDefault="008A421B" w:rsidP="00025111"/>
    <w:p w:rsidR="008A421B" w:rsidRPr="00E33204" w:rsidRDefault="008A421B" w:rsidP="00DD0A64">
      <w:pPr>
        <w:numPr>
          <w:ilvl w:val="1"/>
          <w:numId w:val="11"/>
        </w:numPr>
        <w:rPr>
          <w:b/>
        </w:rPr>
      </w:pPr>
      <w:r w:rsidRPr="00E33204">
        <w:rPr>
          <w:b/>
        </w:rPr>
        <w:t>Información general</w:t>
      </w:r>
    </w:p>
    <w:p w:rsidR="008A421B" w:rsidRDefault="008A421B" w:rsidP="00025111">
      <w:pPr>
        <w:ind w:left="708"/>
        <w:rPr>
          <w:rStyle w:val="null"/>
        </w:rPr>
      </w:pPr>
      <w:r>
        <w:rPr>
          <w:rStyle w:val="null"/>
        </w:rPr>
        <w:t>La evolución de las tecnologías hoy en día es algo esencial para cubrir las necesidades humanas, dentro de esta rama cabe destacar los videojuegos, en este campo podemos encontrar inmensas variedades de géneros desde acción hasta aventuras.</w:t>
      </w:r>
    </w:p>
    <w:p w:rsidR="008A421B" w:rsidRDefault="008A421B" w:rsidP="00025111">
      <w:pPr>
        <w:ind w:left="708"/>
        <w:rPr>
          <w:rStyle w:val="null"/>
        </w:rPr>
      </w:pPr>
      <w:r>
        <w:rPr>
          <w:rStyle w:val="null"/>
        </w:rPr>
        <w:t>Este juego está basado en este último, la razón de ello es que como ya sabemos este género de juego empezó a tener éxito en los años 80 y lo sigue teniendo a día de hoy.</w:t>
      </w:r>
    </w:p>
    <w:p w:rsidR="008A421B" w:rsidRDefault="008A421B" w:rsidP="00025111">
      <w:pPr>
        <w:ind w:left="708"/>
        <w:rPr>
          <w:rStyle w:val="null"/>
        </w:rPr>
      </w:pPr>
      <w:r>
        <w:rPr>
          <w:rStyle w:val="null"/>
        </w:rPr>
        <w:t xml:space="preserve">Estos juegos se caracterizan por la exploración, la solución de rompecabezas y interacción con los personajes, donde hace falta destacar juegos populares, tales como The Legend of Zelda [3]...etc. </w:t>
      </w:r>
    </w:p>
    <w:p w:rsidR="008A421B" w:rsidRDefault="008A421B" w:rsidP="00025111">
      <w:pPr>
        <w:ind w:left="708"/>
        <w:rPr>
          <w:rStyle w:val="null"/>
        </w:rPr>
      </w:pPr>
      <w:r>
        <w:rPr>
          <w:rStyle w:val="null"/>
        </w:rPr>
        <w:t xml:space="preserve">Por ello el propósito de este proyecto es conseguir la disponibilidad de un juego con una comunidad interactiva y con una constante actualización, sin la necesidad de conectarse a Internet para poder usarla, permitiendo así disfrutar de una historia interesante e intrigante desde cualquier lugar y en distintos dispositivos y demostrar que los juegos Flash en AS3 [1] todavía no están anticuados. </w:t>
      </w:r>
    </w:p>
    <w:p w:rsidR="008A421B" w:rsidRDefault="008A421B" w:rsidP="00025111">
      <w:pPr>
        <w:ind w:left="708"/>
        <w:rPr>
          <w:rStyle w:val="null"/>
        </w:rPr>
      </w:pPr>
      <w:r>
        <w:rPr>
          <w:rStyle w:val="null"/>
        </w:rPr>
        <w:t xml:space="preserve">Además se pretende revivir la pasión por los juegos de Aventura gráfica [6], creando así  personajes, escenarios, criaturas y objetos que hacen del juego algo prácticamente entretenido y divertido al interactuar con el usuario. </w:t>
      </w:r>
    </w:p>
    <w:p w:rsidR="008A421B" w:rsidRDefault="008A421B" w:rsidP="00025111">
      <w:pPr>
        <w:ind w:left="708"/>
        <w:rPr>
          <w:rStyle w:val="null"/>
        </w:rPr>
      </w:pPr>
      <w:r>
        <w:rPr>
          <w:rStyle w:val="null"/>
        </w:rPr>
        <w:t>Por lo tanto el objetivo principal no deja de ser, crear un juego simple, sorprendente al mismo tiempo, donde nuestros jugadores se sienten el protagonista de la aventura.</w:t>
      </w:r>
    </w:p>
    <w:p w:rsidR="008A421B" w:rsidRDefault="008A421B" w:rsidP="00025111">
      <w:pPr>
        <w:ind w:left="708"/>
        <w:rPr>
          <w:rStyle w:val="null"/>
        </w:rPr>
      </w:pPr>
    </w:p>
    <w:p w:rsidR="008A421B" w:rsidRDefault="008A421B" w:rsidP="00025111">
      <w:pPr>
        <w:ind w:left="708"/>
        <w:rPr>
          <w:rStyle w:val="null"/>
        </w:rPr>
      </w:pPr>
      <w:r>
        <w:rPr>
          <w:rStyle w:val="null"/>
        </w:rPr>
        <w:t>En este documentos conoceros todos los aspecto usado para el desarrollo del proyecto , empezando por la información general para saber cómo funciona el juego, pasando por el tipo de lenguaje de programación usada, también demostrando algunos ejemplares de videojuegos similares al juego. Además de explicar los objetivos principales que tenemos respecto al juego, la metodología a seguir y todas las herramientas necesarias para implementarlo.</w:t>
      </w:r>
    </w:p>
    <w:p w:rsidR="008A421B" w:rsidRPr="00E33204" w:rsidRDefault="008A421B" w:rsidP="00025111">
      <w:pPr>
        <w:ind w:left="708"/>
      </w:pPr>
    </w:p>
    <w:p w:rsidR="008A421B" w:rsidRPr="00E33204" w:rsidRDefault="008A421B" w:rsidP="00025111">
      <w:pPr>
        <w:rPr>
          <w:b/>
        </w:rPr>
      </w:pPr>
      <w:r w:rsidRPr="00E33204">
        <w:rPr>
          <w:b/>
        </w:rPr>
        <w:t xml:space="preserve">     1.2 Historia</w:t>
      </w:r>
    </w:p>
    <w:p w:rsidR="008A421B" w:rsidRPr="00E33204" w:rsidRDefault="008A421B" w:rsidP="00025111">
      <w:pPr>
        <w:ind w:left="708"/>
      </w:pPr>
      <w:r w:rsidRPr="00E33204">
        <w:rPr>
          <w:iCs/>
          <w:kern w:val="32"/>
        </w:rPr>
        <w:t xml:space="preserve">La historia se centra en </w:t>
      </w:r>
      <w:r w:rsidRPr="00E33204">
        <w:t>un chico muy solitario y fantasioso</w:t>
      </w:r>
      <w:r w:rsidRPr="00E33204">
        <w:rPr>
          <w:iCs/>
          <w:kern w:val="32"/>
        </w:rPr>
        <w:t xml:space="preserve"> de 14 años, el cual vive en una lejana isla llamada </w:t>
      </w:r>
      <w:r w:rsidRPr="00E33204">
        <w:t>Tyrland. Que a raíz de un suceso o</w:t>
      </w:r>
      <w:r>
        <w:t>currido el día de fin de año</w:t>
      </w:r>
      <w:r w:rsidRPr="00E33204">
        <w:t>, se verá obligado a resolver el misterio de por qué de repente se encuentra en un lugar extraño y desconocido y quien le ha llevado a ese lugar repleto de criaturas extrañas y a la vez familiares, todo esto crean un ambiente misterioso donde nada es lo que parece a simple vista.</w:t>
      </w:r>
    </w:p>
    <w:p w:rsidR="008A421B" w:rsidRPr="00E33204" w:rsidRDefault="008A421B" w:rsidP="00025111">
      <w:pPr>
        <w:ind w:left="708"/>
      </w:pPr>
    </w:p>
    <w:p w:rsidR="008A421B" w:rsidRPr="00E33204" w:rsidRDefault="008A421B" w:rsidP="00025111">
      <w:pPr>
        <w:ind w:left="708"/>
        <w:rPr>
          <w:i/>
          <w:iCs/>
        </w:rPr>
      </w:pPr>
    </w:p>
    <w:p w:rsidR="008A421B" w:rsidRPr="00E33204" w:rsidRDefault="008A421B" w:rsidP="00025111">
      <w:pPr>
        <w:ind w:left="708"/>
        <w:rPr>
          <w:i/>
          <w:iCs/>
        </w:rPr>
      </w:pPr>
    </w:p>
    <w:p w:rsidR="008A421B" w:rsidRPr="00E33204" w:rsidRDefault="008A421B" w:rsidP="00025111">
      <w:pPr>
        <w:ind w:left="708"/>
        <w:rPr>
          <w:i/>
          <w:iCs/>
        </w:rPr>
      </w:pPr>
    </w:p>
    <w:p w:rsidR="008A421B" w:rsidRPr="00E33204" w:rsidRDefault="008A421B" w:rsidP="00025111">
      <w:pPr>
        <w:rPr>
          <w:i/>
          <w:iCs/>
        </w:rPr>
      </w:pPr>
    </w:p>
    <w:p w:rsidR="008A421B" w:rsidRPr="00E33204" w:rsidRDefault="008A421B" w:rsidP="00025111">
      <w:pPr>
        <w:pStyle w:val="Heading1"/>
        <w:jc w:val="left"/>
        <w:rPr>
          <w:rFonts w:ascii="Times New Roman" w:hAnsi="Times New Roman" w:cs="Times New Roman"/>
        </w:rPr>
      </w:pPr>
      <w:r w:rsidRPr="00E33204">
        <w:rPr>
          <w:rFonts w:ascii="Times New Roman" w:hAnsi="Times New Roman" w:cs="Times New Roman"/>
        </w:rPr>
        <w:t>Fuentes de información y proyectos relacionados</w:t>
      </w:r>
    </w:p>
    <w:p w:rsidR="008A421B" w:rsidRPr="00E33204" w:rsidRDefault="008A421B" w:rsidP="00025111">
      <w:pPr>
        <w:ind w:left="360"/>
      </w:pPr>
      <w:r w:rsidRPr="00E33204">
        <w:t>Este punto se compone d</w:t>
      </w:r>
      <w:r>
        <w:t>e la explicación de las diferentes</w:t>
      </w:r>
      <w:r w:rsidRPr="00E33204">
        <w:t xml:space="preserve"> fuentes de información que han </w:t>
      </w:r>
      <w:r>
        <w:t>ayudado a</w:t>
      </w:r>
      <w:r w:rsidRPr="00E33204">
        <w:t xml:space="preserve"> completar la idea de este proyecto. Primeramente se expondrá</w:t>
      </w:r>
      <w:r>
        <w:t>n</w:t>
      </w:r>
      <w:r w:rsidRPr="00E33204">
        <w:t xml:space="preserve"> las razones del porqué se ha utilizado </w:t>
      </w:r>
      <w:r>
        <w:t>el lenguaje de programación AS3 [1]</w:t>
      </w:r>
      <w:r w:rsidRPr="00E33204">
        <w:t xml:space="preserve"> y entorno, y finalmente se explicará proyectos similares que han servido de guía y que serían posibles competidores del proyecto.</w:t>
      </w:r>
    </w:p>
    <w:p w:rsidR="008A421B" w:rsidRPr="00E33204" w:rsidRDefault="008A421B" w:rsidP="00025111">
      <w:pPr>
        <w:ind w:left="708"/>
      </w:pPr>
    </w:p>
    <w:p w:rsidR="008A421B" w:rsidRPr="00E33204" w:rsidRDefault="008A421B" w:rsidP="00025111">
      <w:pPr>
        <w:ind w:left="360"/>
        <w:rPr>
          <w:b/>
        </w:rPr>
      </w:pPr>
      <w:r w:rsidRPr="00E33204">
        <w:rPr>
          <w:b/>
        </w:rPr>
        <w:t>2.1 Lenguaje AS3</w:t>
      </w:r>
      <w:r>
        <w:rPr>
          <w:b/>
        </w:rPr>
        <w:t xml:space="preserve"> </w:t>
      </w:r>
      <w:r w:rsidRPr="00E33204">
        <w:rPr>
          <w:b/>
        </w:rPr>
        <w:t>[1] y entorno Flash</w:t>
      </w:r>
    </w:p>
    <w:p w:rsidR="008A421B" w:rsidRPr="00E33204" w:rsidRDefault="008A421B" w:rsidP="00025111">
      <w:pPr>
        <w:pStyle w:val="NormalWeb"/>
        <w:ind w:left="708"/>
      </w:pPr>
      <w:r w:rsidRPr="00E33204">
        <w:rPr>
          <w:rStyle w:val="Strong"/>
          <w:b w:val="0"/>
        </w:rPr>
        <w:t>Adobe Flash</w:t>
      </w:r>
      <w:r w:rsidRPr="00E33204">
        <w:t xml:space="preserve"> es el programa más utilizado para la creación de animaciones y contenido interactivo. Generalmente, estas piezas aparece</w:t>
      </w:r>
      <w:r>
        <w:t xml:space="preserve">n insertadas en páginas Web, en </w:t>
      </w:r>
      <w:r w:rsidRPr="00E33204">
        <w:t>forma de Banners, juegos, menús interactivos y presentaciones animadas. Incluso es posible diseñar s</w:t>
      </w:r>
      <w:r>
        <w:t xml:space="preserve">itios Web </w:t>
      </w:r>
      <w:r w:rsidRPr="00E33204">
        <w:t>completos desde esta plataforma.</w:t>
      </w:r>
    </w:p>
    <w:p w:rsidR="008A421B" w:rsidRPr="00E33204" w:rsidRDefault="008A421B" w:rsidP="00025111">
      <w:pPr>
        <w:pStyle w:val="NormalWeb"/>
        <w:ind w:left="708"/>
      </w:pPr>
      <w:r w:rsidRPr="00E33204">
        <w:t>Flash ofrece un entorno de desarrollo desde el que podemos administrar</w:t>
      </w:r>
      <w:r>
        <w:t xml:space="preserve"> la</w:t>
      </w:r>
      <w:r w:rsidRPr="00E33204">
        <w:t xml:space="preserve"> imagen y</w:t>
      </w:r>
      <w:r>
        <w:t xml:space="preserve"> el</w:t>
      </w:r>
      <w:r w:rsidRPr="00E33204">
        <w:t xml:space="preserve"> sonido de nuestras creaciones con una interfaz similar a la de cualquier otro editor de audio o gráficos vectoriales. Pero agrega la posibilidad de modificar la dinámica de nuestras animaciones desde código, sobrepasando enormemente las limitaciones del editor visual.</w:t>
      </w:r>
    </w:p>
    <w:p w:rsidR="008A421B" w:rsidRPr="00E33204" w:rsidRDefault="008A421B" w:rsidP="00025111">
      <w:pPr>
        <w:pStyle w:val="NormalWeb"/>
        <w:ind w:left="708"/>
      </w:pPr>
      <w:r w:rsidRPr="00E33204">
        <w:t>ActionScript</w:t>
      </w:r>
      <w:r>
        <w:t xml:space="preserve"> 3 </w:t>
      </w:r>
      <w:r w:rsidRPr="00E33204">
        <w:rPr>
          <w:rStyle w:val="Strong"/>
          <w:b w:val="0"/>
        </w:rPr>
        <w:t>[1]</w:t>
      </w:r>
      <w:r>
        <w:t xml:space="preserve"> </w:t>
      </w:r>
      <w:r w:rsidRPr="00E33204">
        <w:t>es el lenguaje que flash nos pone a disposición. Para un desarrollador experimentado, el manejo desde código asegura un mayor control sobre la forma en que se comportan nuestras creaciones. Esto es especialmente importante cuando queremos que el movimiento de un personaje o actor se vea realista.</w:t>
      </w:r>
      <w:r>
        <w:t xml:space="preserve"> Además</w:t>
      </w:r>
      <w:r>
        <w:rPr>
          <w:rStyle w:val="Strong"/>
          <w:b w:val="0"/>
        </w:rPr>
        <w:t xml:space="preserve"> nos </w:t>
      </w:r>
      <w:r w:rsidRPr="00E33204">
        <w:t xml:space="preserve">ofrece grandes posibilidades en términos de interactividad. Es posible programar el comportamiento de nuestra animación para que muestre distintas secuencias dependiendo de la opción que elija el usuario, entre muchos otros factores. </w:t>
      </w:r>
    </w:p>
    <w:p w:rsidR="008A421B" w:rsidRPr="00E33204" w:rsidRDefault="008A421B" w:rsidP="00025111">
      <w:pPr>
        <w:pStyle w:val="NormalWeb"/>
        <w:ind w:left="708"/>
      </w:pPr>
      <w:r w:rsidRPr="00E33204">
        <w:t xml:space="preserve">La </w:t>
      </w:r>
      <w:hyperlink r:id="rId8" w:history="1">
        <w:r w:rsidRPr="00E33204">
          <w:rPr>
            <w:rStyle w:val="Hyperlink"/>
            <w:bCs/>
            <w:color w:val="auto"/>
            <w:u w:val="none"/>
          </w:rPr>
          <w:t>programación en ActionScript</w:t>
        </w:r>
      </w:hyperlink>
      <w:r>
        <w:t xml:space="preserve"> 3 </w:t>
      </w:r>
      <w:r w:rsidRPr="00E33204">
        <w:rPr>
          <w:rStyle w:val="Strong"/>
          <w:b w:val="0"/>
        </w:rPr>
        <w:t xml:space="preserve">[1] </w:t>
      </w:r>
      <w:r w:rsidRPr="00E33204">
        <w:t xml:space="preserve">asegura una mayor eficiencia, ya que reduce el tamaño del archivo y, al establecer por escrito las reglas de funcionamiento de nuestro clip, facilita su comprensión a otros desarrolladores. </w:t>
      </w:r>
    </w:p>
    <w:p w:rsidR="008A421B" w:rsidRDefault="008A421B" w:rsidP="00025111">
      <w:pPr>
        <w:pStyle w:val="NormalWeb"/>
        <w:ind w:left="708"/>
      </w:pPr>
      <w:r w:rsidRPr="00E33204">
        <w:t>Por último, es bueno resaltar que las aplicaciones</w:t>
      </w:r>
      <w:r>
        <w:t xml:space="preserve"> realizadas en</w:t>
      </w:r>
      <w:r w:rsidRPr="00E33204">
        <w:t xml:space="preserve"> ActionScript</w:t>
      </w:r>
      <w:r>
        <w:t xml:space="preserve"> 3 </w:t>
      </w:r>
      <w:r w:rsidRPr="00E33204">
        <w:rPr>
          <w:rStyle w:val="Strong"/>
          <w:b w:val="0"/>
        </w:rPr>
        <w:t>[1]</w:t>
      </w:r>
      <w:r w:rsidRPr="00E33204">
        <w:t xml:space="preserve"> no terminan allí, ya que se puede integrar con facilidad tanto en dispositivos móviles como en PC de sobre mesa.</w:t>
      </w:r>
    </w:p>
    <w:p w:rsidR="008A421B" w:rsidRPr="00E33204" w:rsidRDefault="008A421B" w:rsidP="00050CBF">
      <w:pPr>
        <w:pStyle w:val="NormalWeb"/>
        <w:ind w:left="708"/>
      </w:pPr>
      <w:r>
        <w:t>También se usará el motor gráfico Citrus Engine [2] y Starling [4].</w:t>
      </w:r>
    </w:p>
    <w:p w:rsidR="008A421B" w:rsidRDefault="008A421B" w:rsidP="00025111">
      <w:pPr>
        <w:ind w:left="708"/>
      </w:pPr>
    </w:p>
    <w:p w:rsidR="008A421B" w:rsidRDefault="008A421B" w:rsidP="00025111">
      <w:pPr>
        <w:ind w:left="708"/>
      </w:pPr>
    </w:p>
    <w:p w:rsidR="008A421B" w:rsidRDefault="008A421B" w:rsidP="00025111">
      <w:pPr>
        <w:ind w:left="708"/>
      </w:pPr>
    </w:p>
    <w:p w:rsidR="008A421B" w:rsidRDefault="008A421B" w:rsidP="00025111">
      <w:pPr>
        <w:ind w:left="708"/>
      </w:pPr>
    </w:p>
    <w:p w:rsidR="008A421B" w:rsidRDefault="008A421B" w:rsidP="00025111">
      <w:pPr>
        <w:ind w:left="708"/>
      </w:pPr>
    </w:p>
    <w:p w:rsidR="008A421B" w:rsidRDefault="008A421B" w:rsidP="00025111">
      <w:pPr>
        <w:ind w:left="708"/>
      </w:pPr>
    </w:p>
    <w:p w:rsidR="008A421B" w:rsidRDefault="008A421B" w:rsidP="00025111">
      <w:pPr>
        <w:ind w:left="708"/>
      </w:pPr>
    </w:p>
    <w:p w:rsidR="008A421B" w:rsidRDefault="008A421B" w:rsidP="00025111">
      <w:pPr>
        <w:ind w:left="708"/>
      </w:pPr>
    </w:p>
    <w:p w:rsidR="008A421B" w:rsidRDefault="008A421B" w:rsidP="00025111">
      <w:pPr>
        <w:ind w:left="708"/>
      </w:pPr>
    </w:p>
    <w:p w:rsidR="008A421B" w:rsidRDefault="008A421B" w:rsidP="00025111">
      <w:pPr>
        <w:ind w:left="708"/>
      </w:pPr>
    </w:p>
    <w:p w:rsidR="008A421B" w:rsidRPr="00E33204" w:rsidRDefault="008A421B" w:rsidP="00025111">
      <w:pPr>
        <w:ind w:left="708"/>
      </w:pPr>
    </w:p>
    <w:p w:rsidR="008A421B" w:rsidRPr="00E33204" w:rsidRDefault="008A421B" w:rsidP="00025111">
      <w:pPr>
        <w:ind w:left="360"/>
        <w:rPr>
          <w:b/>
        </w:rPr>
      </w:pPr>
      <w:r w:rsidRPr="00E33204">
        <w:rPr>
          <w:b/>
        </w:rPr>
        <w:t>2.2 Proyectos o juegos Similares</w:t>
      </w:r>
    </w:p>
    <w:p w:rsidR="008A421B" w:rsidRPr="00E33204" w:rsidRDefault="008A421B" w:rsidP="00025111">
      <w:pPr>
        <w:rPr>
          <w:b/>
        </w:rPr>
      </w:pPr>
    </w:p>
    <w:p w:rsidR="008A421B" w:rsidRPr="00E33204" w:rsidRDefault="008A421B" w:rsidP="00025111">
      <w:pPr>
        <w:ind w:left="705"/>
      </w:pPr>
      <w:r w:rsidRPr="00E33204">
        <w:t>Exi</w:t>
      </w:r>
      <w:r>
        <w:t>sten muchos juegos similares a</w:t>
      </w:r>
      <w:r w:rsidRPr="00E33204">
        <w:t>l que se quiere conseguir con este proyecto,  aunque cada uno tiene una característica que lo diferencia de los demás. Estos juegos se pueden clasificar básicamente en dos géneros: Plataformas</w:t>
      </w:r>
      <w:r>
        <w:t xml:space="preserve"> [5]</w:t>
      </w:r>
      <w:r w:rsidRPr="00E33204">
        <w:t xml:space="preserve"> y Aventura Gráfica</w:t>
      </w:r>
      <w:r>
        <w:t xml:space="preserve"> [6]</w:t>
      </w:r>
      <w:r w:rsidRPr="00E33204">
        <w:t>.</w:t>
      </w:r>
    </w:p>
    <w:p w:rsidR="008A421B" w:rsidRPr="00E33204" w:rsidRDefault="008A421B" w:rsidP="00025111">
      <w:pPr>
        <w:ind w:left="705"/>
      </w:pPr>
      <w:r w:rsidRPr="00E33204">
        <w:t>De estos dos géneros nos centraremos en los dos  juegos que posiblemente se traten de los más famosos y de los cuales se ha basado en muchos aspectos este proyecto. Es</w:t>
      </w:r>
      <w:r>
        <w:t>tos</w:t>
      </w:r>
      <w:r w:rsidRPr="00E33204">
        <w:t xml:space="preserve"> juegos son Super Mario </w:t>
      </w:r>
      <w:r>
        <w:t xml:space="preserve">BROS </w:t>
      </w:r>
      <w:r w:rsidRPr="00E33204">
        <w:t>[7] y The Secret of Monkey Island</w:t>
      </w:r>
      <w:r>
        <w:t xml:space="preserve"> </w:t>
      </w:r>
      <w:r w:rsidRPr="00E33204">
        <w:t>[8].</w:t>
      </w:r>
    </w:p>
    <w:p w:rsidR="008A421B" w:rsidRPr="00E33204" w:rsidRDefault="008A421B" w:rsidP="00025111">
      <w:pPr>
        <w:ind w:left="705"/>
      </w:pPr>
    </w:p>
    <w:p w:rsidR="008A421B" w:rsidRPr="00E33204" w:rsidRDefault="008A421B" w:rsidP="00025111">
      <w:pPr>
        <w:ind w:left="705"/>
      </w:pPr>
      <w:r w:rsidRPr="00E33204">
        <w:t xml:space="preserve">Super Mario </w:t>
      </w:r>
      <w:r>
        <w:t xml:space="preserve">BROS </w:t>
      </w:r>
      <w:r w:rsidRPr="0065453E">
        <w:t>[Figura1]</w:t>
      </w:r>
      <w:r w:rsidRPr="009C0C93">
        <w:rPr>
          <w:i/>
        </w:rPr>
        <w:t>:</w:t>
      </w:r>
    </w:p>
    <w:p w:rsidR="008A421B" w:rsidRPr="00E33204" w:rsidRDefault="008A421B" w:rsidP="00025111">
      <w:pPr>
        <w:ind w:left="1410"/>
      </w:pPr>
      <w:r w:rsidRPr="00E33204">
        <w:t xml:space="preserve">Posiblemente el juego de Plataformas más famoso en su género no por sus gráficos ni su historia si no por su sencillez y jugabilidad, ya que hasta niños de muy temprana edad pueden ser capaces de entender la mecánica del juego. </w:t>
      </w:r>
    </w:p>
    <w:p w:rsidR="008A421B" w:rsidRPr="00E33204" w:rsidRDefault="008A421B" w:rsidP="00025111">
      <w:r w:rsidRPr="00E33204">
        <w:rPr>
          <w:b/>
        </w:rPr>
        <w:tab/>
      </w:r>
      <w:r w:rsidRPr="00E33204">
        <w:rPr>
          <w:b/>
        </w:rPr>
        <w:tab/>
      </w:r>
    </w:p>
    <w:p w:rsidR="008A421B" w:rsidRPr="00E33204" w:rsidRDefault="008A421B" w:rsidP="00025111">
      <w:pPr>
        <w:ind w:left="708"/>
      </w:pPr>
      <w:r>
        <w:rPr>
          <w:noProof/>
          <w:lang w:val="en-US" w:eastAsia="en-US"/>
        </w:rPr>
        <w:pict>
          <v:shape id="irc_mi" o:spid="_x0000_s1026" type="#_x0000_t75" style="position:absolute;left:0;text-align:left;margin-left:2in;margin-top:10pt;width:261pt;height:162.6pt;z-index:251654656;visibility:visible">
            <v:imagedata r:id="rId9" o:title=""/>
            <w10:wrap type="square"/>
          </v:shape>
        </w:pict>
      </w:r>
    </w:p>
    <w:p w:rsidR="008A421B" w:rsidRPr="00E33204" w:rsidRDefault="008A421B" w:rsidP="00025111">
      <w:pPr>
        <w:ind w:left="708"/>
      </w:pPr>
    </w:p>
    <w:p w:rsidR="008A421B" w:rsidRPr="00E33204" w:rsidRDefault="008A421B" w:rsidP="00025111">
      <w:pPr>
        <w:ind w:left="708"/>
      </w:pPr>
    </w:p>
    <w:p w:rsidR="008A421B" w:rsidRPr="00E33204" w:rsidRDefault="008A421B" w:rsidP="00025111">
      <w:pPr>
        <w:ind w:left="708"/>
      </w:pPr>
    </w:p>
    <w:p w:rsidR="008A421B" w:rsidRPr="00E33204" w:rsidRDefault="008A421B" w:rsidP="00025111">
      <w:pPr>
        <w:ind w:left="708"/>
      </w:pPr>
    </w:p>
    <w:p w:rsidR="008A421B" w:rsidRPr="00E33204" w:rsidRDefault="008A421B" w:rsidP="00025111">
      <w:pPr>
        <w:ind w:left="708"/>
      </w:pPr>
    </w:p>
    <w:p w:rsidR="008A421B" w:rsidRPr="00E33204" w:rsidRDefault="008A421B" w:rsidP="00025111">
      <w:pPr>
        <w:ind w:left="708"/>
      </w:pPr>
    </w:p>
    <w:p w:rsidR="008A421B" w:rsidRPr="00E33204" w:rsidRDefault="008A421B" w:rsidP="00025111">
      <w:pPr>
        <w:ind w:left="708"/>
      </w:pPr>
    </w:p>
    <w:p w:rsidR="008A421B" w:rsidRPr="00E33204" w:rsidRDefault="008A421B" w:rsidP="00025111">
      <w:pPr>
        <w:ind w:left="708"/>
      </w:pPr>
    </w:p>
    <w:p w:rsidR="008A421B" w:rsidRPr="00E33204" w:rsidRDefault="008A421B" w:rsidP="00025111">
      <w:pPr>
        <w:ind w:left="708"/>
      </w:pPr>
    </w:p>
    <w:p w:rsidR="008A421B" w:rsidRPr="00E33204" w:rsidRDefault="008A421B" w:rsidP="00025111">
      <w:pPr>
        <w:rPr>
          <w:i/>
          <w:iCs/>
          <w:kern w:val="32"/>
        </w:rPr>
      </w:pPr>
    </w:p>
    <w:p w:rsidR="008A421B" w:rsidRPr="00E33204" w:rsidRDefault="008A421B" w:rsidP="00025111">
      <w:pPr>
        <w:ind w:left="1416"/>
        <w:rPr>
          <w:i/>
          <w:iCs/>
          <w:kern w:val="32"/>
        </w:rPr>
      </w:pPr>
    </w:p>
    <w:p w:rsidR="008A421B" w:rsidRPr="00E33204" w:rsidRDefault="008A421B" w:rsidP="00025111">
      <w:pPr>
        <w:ind w:left="1416"/>
        <w:rPr>
          <w:i/>
          <w:iCs/>
          <w:kern w:val="32"/>
        </w:rPr>
      </w:pPr>
    </w:p>
    <w:p w:rsidR="008A421B" w:rsidRDefault="008A421B" w:rsidP="00025111">
      <w:pPr>
        <w:ind w:left="2832"/>
        <w:rPr>
          <w:i/>
          <w:iCs/>
          <w:kern w:val="32"/>
          <w:sz w:val="20"/>
          <w:szCs w:val="20"/>
        </w:rPr>
      </w:pPr>
      <w:r>
        <w:rPr>
          <w:i/>
          <w:iCs/>
          <w:kern w:val="32"/>
          <w:sz w:val="20"/>
          <w:szCs w:val="20"/>
        </w:rPr>
        <w:t xml:space="preserve">Figura 1:Super Mario (Obtenida de  </w:t>
      </w:r>
    </w:p>
    <w:p w:rsidR="008A421B" w:rsidRPr="008C1568" w:rsidRDefault="008A421B" w:rsidP="00025111">
      <w:pPr>
        <w:ind w:left="2832"/>
        <w:rPr>
          <w:i/>
          <w:iCs/>
          <w:color w:val="3366FF"/>
          <w:kern w:val="32"/>
          <w:sz w:val="20"/>
          <w:szCs w:val="20"/>
        </w:rPr>
      </w:pPr>
      <w:hyperlink r:id="rId10" w:history="1">
        <w:r w:rsidRPr="006403B0">
          <w:rPr>
            <w:rStyle w:val="Hyperlink"/>
            <w:i/>
            <w:iCs/>
            <w:kern w:val="32"/>
            <w:sz w:val="20"/>
            <w:szCs w:val="20"/>
          </w:rPr>
          <w:t>http://pinkman.mx/2013/08/super-mario-bros-en-la-vida-real-expertos-en-parkour/</w:t>
        </w:r>
      </w:hyperlink>
      <w:r w:rsidRPr="008C1568">
        <w:rPr>
          <w:i/>
          <w:iCs/>
          <w:kern w:val="32"/>
          <w:sz w:val="20"/>
          <w:szCs w:val="20"/>
        </w:rPr>
        <w:t>)</w:t>
      </w:r>
      <w:r>
        <w:rPr>
          <w:i/>
          <w:iCs/>
          <w:kern w:val="32"/>
          <w:sz w:val="20"/>
          <w:szCs w:val="20"/>
        </w:rPr>
        <w:t xml:space="preserve"> [28/10/2013]</w:t>
      </w:r>
    </w:p>
    <w:p w:rsidR="008A421B" w:rsidRPr="00E33204" w:rsidRDefault="008A421B" w:rsidP="00025111">
      <w:pPr>
        <w:ind w:left="1416"/>
        <w:rPr>
          <w:i/>
          <w:iCs/>
          <w:kern w:val="32"/>
        </w:rPr>
      </w:pPr>
    </w:p>
    <w:p w:rsidR="008A421B" w:rsidRPr="00E33204" w:rsidRDefault="008A421B" w:rsidP="00025111">
      <w:pPr>
        <w:ind w:left="1416"/>
        <w:rPr>
          <w:iCs/>
          <w:kern w:val="32"/>
        </w:rPr>
      </w:pPr>
      <w:r w:rsidRPr="00E33204">
        <w:rPr>
          <w:iCs/>
          <w:kern w:val="32"/>
        </w:rPr>
        <w:t>Precisamente esas son dos características que se ha decidido integrar en este proyecto, sencillez y facilidad de aprendizaje.</w:t>
      </w:r>
    </w:p>
    <w:p w:rsidR="008A421B" w:rsidRPr="00E33204" w:rsidRDefault="008A421B" w:rsidP="00025111">
      <w:pPr>
        <w:ind w:left="1416"/>
        <w:rPr>
          <w:iCs/>
          <w:kern w:val="32"/>
        </w:rPr>
      </w:pPr>
    </w:p>
    <w:p w:rsidR="008A421B" w:rsidRPr="00E33204" w:rsidRDefault="008A421B" w:rsidP="00025111">
      <w:pPr>
        <w:ind w:left="1416"/>
        <w:rPr>
          <w:iCs/>
          <w:kern w:val="32"/>
        </w:rPr>
      </w:pPr>
      <w:r w:rsidRPr="00E33204">
        <w:rPr>
          <w:iCs/>
          <w:kern w:val="32"/>
        </w:rPr>
        <w:t>En cuanto al mercado, este tipo de juegos siguen siendo unos de los más descargados o vendidos en todo tipo de plataformas, por lo que adquirir elementos del  tipo de juegos de Plataformas</w:t>
      </w:r>
      <w:r>
        <w:rPr>
          <w:iCs/>
          <w:kern w:val="32"/>
        </w:rPr>
        <w:t xml:space="preserve"> </w:t>
      </w:r>
      <w:r w:rsidRPr="00E33204">
        <w:rPr>
          <w:iCs/>
          <w:kern w:val="32"/>
        </w:rPr>
        <w:t xml:space="preserve">[5] </w:t>
      </w:r>
      <w:r>
        <w:rPr>
          <w:iCs/>
          <w:kern w:val="32"/>
        </w:rPr>
        <w:t xml:space="preserve">puede ayudar a atraer a jugadores interesados en este género. </w:t>
      </w:r>
    </w:p>
    <w:p w:rsidR="008A421B" w:rsidRPr="00E33204" w:rsidRDefault="008A421B" w:rsidP="00025111">
      <w:pPr>
        <w:rPr>
          <w:iCs/>
          <w:kern w:val="32"/>
        </w:rPr>
      </w:pPr>
    </w:p>
    <w:p w:rsidR="008A421B" w:rsidRPr="00E33204" w:rsidRDefault="008A421B" w:rsidP="00025111">
      <w:pPr>
        <w:rPr>
          <w:iCs/>
          <w:kern w:val="32"/>
        </w:rPr>
      </w:pPr>
      <w:r w:rsidRPr="00E33204">
        <w:rPr>
          <w:iCs/>
          <w:kern w:val="32"/>
        </w:rPr>
        <w:tab/>
      </w:r>
    </w:p>
    <w:p w:rsidR="008A421B" w:rsidRPr="00E33204" w:rsidRDefault="008A421B" w:rsidP="00025111">
      <w:pPr>
        <w:rPr>
          <w:iCs/>
          <w:kern w:val="32"/>
        </w:rPr>
      </w:pPr>
    </w:p>
    <w:p w:rsidR="008A421B" w:rsidRPr="00E33204" w:rsidRDefault="008A421B" w:rsidP="00025111">
      <w:pPr>
        <w:rPr>
          <w:iCs/>
          <w:kern w:val="32"/>
        </w:rPr>
      </w:pPr>
    </w:p>
    <w:p w:rsidR="008A421B" w:rsidRPr="00E33204" w:rsidRDefault="008A421B" w:rsidP="00025111">
      <w:pPr>
        <w:rPr>
          <w:iCs/>
          <w:kern w:val="32"/>
        </w:rPr>
      </w:pPr>
    </w:p>
    <w:p w:rsidR="008A421B" w:rsidRPr="00E33204" w:rsidRDefault="008A421B" w:rsidP="00025111">
      <w:pPr>
        <w:rPr>
          <w:iCs/>
          <w:kern w:val="32"/>
        </w:rPr>
      </w:pPr>
    </w:p>
    <w:p w:rsidR="008A421B" w:rsidRPr="00E33204" w:rsidRDefault="008A421B" w:rsidP="00025111">
      <w:pPr>
        <w:rPr>
          <w:iCs/>
          <w:kern w:val="32"/>
        </w:rPr>
      </w:pPr>
    </w:p>
    <w:p w:rsidR="008A421B" w:rsidRDefault="008A421B" w:rsidP="00025111"/>
    <w:p w:rsidR="008A421B" w:rsidRPr="00E33204" w:rsidRDefault="008A421B" w:rsidP="00025111">
      <w:pPr>
        <w:ind w:left="720"/>
      </w:pPr>
      <w:r w:rsidRPr="00E33204">
        <w:t>The Secret of Monkey Island</w:t>
      </w:r>
      <w:r>
        <w:t xml:space="preserve"> [Figura2]:</w:t>
      </w:r>
    </w:p>
    <w:p w:rsidR="008A421B" w:rsidRPr="00E33204" w:rsidRDefault="008A421B" w:rsidP="00025111">
      <w:pPr>
        <w:ind w:left="1410"/>
      </w:pPr>
      <w:r w:rsidRPr="00E33204">
        <w:t>Se trata de uno de los juegos más característicos del género de aventuras y su mayor característica se centra en la historia y el ambiente en el que sucede.</w:t>
      </w:r>
    </w:p>
    <w:p w:rsidR="008A421B" w:rsidRPr="00E33204" w:rsidRDefault="008A421B" w:rsidP="00025111">
      <w:pPr>
        <w:ind w:left="1410"/>
      </w:pPr>
      <w:r>
        <w:rPr>
          <w:noProof/>
          <w:lang w:val="en-US" w:eastAsia="en-US"/>
        </w:rPr>
        <w:pict>
          <v:shape id="Imagen 3" o:spid="_x0000_s1027" type="#_x0000_t75" alt="http://2.bp.blogspot.com/-Q5cuc6fie-g/T_ndRIYKdiI/AAAAAAAABM8/UTS7w47kMT8/s1600/monk2.jpg" style="position:absolute;left:0;text-align:left;margin-left:135pt;margin-top:4.6pt;width:270pt;height:168.7pt;z-index:251655680;visibility:visible">
            <v:imagedata r:id="rId11" o:title=""/>
            <w10:wrap type="square"/>
          </v:shape>
        </w:pict>
      </w:r>
    </w:p>
    <w:p w:rsidR="008A421B" w:rsidRPr="00E33204" w:rsidRDefault="008A421B" w:rsidP="00025111">
      <w:pPr>
        <w:ind w:left="1410"/>
      </w:pPr>
    </w:p>
    <w:p w:rsidR="008A421B" w:rsidRPr="00E33204" w:rsidRDefault="008A421B" w:rsidP="00025111">
      <w:pPr>
        <w:ind w:left="1410"/>
      </w:pPr>
    </w:p>
    <w:p w:rsidR="008A421B" w:rsidRPr="00E33204" w:rsidRDefault="008A421B" w:rsidP="00025111">
      <w:pPr>
        <w:ind w:left="1410"/>
      </w:pPr>
    </w:p>
    <w:p w:rsidR="008A421B" w:rsidRPr="00E33204" w:rsidRDefault="008A421B" w:rsidP="00025111">
      <w:pPr>
        <w:ind w:left="1410"/>
      </w:pPr>
    </w:p>
    <w:p w:rsidR="008A421B" w:rsidRPr="00E33204" w:rsidRDefault="008A421B" w:rsidP="00025111">
      <w:pPr>
        <w:ind w:left="1410"/>
      </w:pPr>
    </w:p>
    <w:p w:rsidR="008A421B" w:rsidRPr="00E33204" w:rsidRDefault="008A421B" w:rsidP="00025111">
      <w:pPr>
        <w:ind w:left="1410"/>
      </w:pPr>
    </w:p>
    <w:p w:rsidR="008A421B" w:rsidRPr="00E33204" w:rsidRDefault="008A421B" w:rsidP="00025111">
      <w:pPr>
        <w:ind w:left="1410"/>
      </w:pPr>
    </w:p>
    <w:p w:rsidR="008A421B" w:rsidRPr="00E33204" w:rsidRDefault="008A421B" w:rsidP="00025111">
      <w:pPr>
        <w:ind w:left="1410"/>
      </w:pPr>
    </w:p>
    <w:p w:rsidR="008A421B" w:rsidRPr="00E33204" w:rsidRDefault="008A421B" w:rsidP="00025111">
      <w:pPr>
        <w:ind w:left="1410"/>
      </w:pPr>
    </w:p>
    <w:p w:rsidR="008A421B" w:rsidRPr="00E33204" w:rsidRDefault="008A421B" w:rsidP="00025111">
      <w:pPr>
        <w:ind w:left="1410"/>
      </w:pPr>
    </w:p>
    <w:p w:rsidR="008A421B" w:rsidRPr="00E33204" w:rsidRDefault="008A421B" w:rsidP="00025111">
      <w:pPr>
        <w:ind w:left="1410"/>
      </w:pPr>
    </w:p>
    <w:p w:rsidR="008A421B" w:rsidRPr="00E33204" w:rsidRDefault="008A421B" w:rsidP="00025111">
      <w:pPr>
        <w:ind w:left="1410"/>
      </w:pPr>
    </w:p>
    <w:p w:rsidR="008A421B" w:rsidRDefault="008A421B" w:rsidP="00025111">
      <w:pPr>
        <w:ind w:left="1416"/>
        <w:rPr>
          <w:i/>
          <w:iCs/>
          <w:kern w:val="32"/>
          <w:sz w:val="20"/>
          <w:szCs w:val="20"/>
        </w:rPr>
      </w:pPr>
      <w:r>
        <w:tab/>
      </w:r>
      <w:r>
        <w:tab/>
        <w:t>Figura 2</w:t>
      </w:r>
      <w:r>
        <w:rPr>
          <w:i/>
          <w:iCs/>
          <w:kern w:val="32"/>
          <w:sz w:val="20"/>
          <w:szCs w:val="20"/>
        </w:rPr>
        <w:t xml:space="preserve">:The secret of Monkey island (Obtenida de </w:t>
      </w:r>
    </w:p>
    <w:p w:rsidR="008A421B" w:rsidRPr="008C1568" w:rsidRDefault="008A421B" w:rsidP="00025111">
      <w:pPr>
        <w:ind w:left="2832"/>
        <w:rPr>
          <w:i/>
          <w:iCs/>
          <w:kern w:val="32"/>
          <w:sz w:val="20"/>
          <w:szCs w:val="20"/>
        </w:rPr>
      </w:pPr>
      <w:hyperlink r:id="rId12" w:history="1">
        <w:r w:rsidRPr="006403B0">
          <w:rPr>
            <w:rStyle w:val="Hyperlink"/>
            <w:i/>
            <w:iCs/>
            <w:kern w:val="32"/>
            <w:sz w:val="20"/>
            <w:szCs w:val="20"/>
          </w:rPr>
          <w:t>http://zonaforo.meristation.com/post-oficial-las-aventuras-graficas-de-lucasarts-t1920876.html</w:t>
        </w:r>
      </w:hyperlink>
      <w:r w:rsidRPr="008C1568">
        <w:rPr>
          <w:i/>
          <w:iCs/>
          <w:kern w:val="32"/>
          <w:sz w:val="20"/>
          <w:szCs w:val="20"/>
        </w:rPr>
        <w:t>) [ 28</w:t>
      </w:r>
      <w:r>
        <w:rPr>
          <w:i/>
          <w:iCs/>
          <w:kern w:val="32"/>
          <w:sz w:val="20"/>
          <w:szCs w:val="20"/>
        </w:rPr>
        <w:t>/10/2013]</w:t>
      </w:r>
    </w:p>
    <w:p w:rsidR="008A421B" w:rsidRPr="00E33204" w:rsidRDefault="008A421B" w:rsidP="00025111">
      <w:pPr>
        <w:ind w:left="1410"/>
      </w:pPr>
    </w:p>
    <w:p w:rsidR="008A421B" w:rsidRDefault="008A421B" w:rsidP="00025111">
      <w:pPr>
        <w:ind w:left="1410"/>
      </w:pPr>
      <w:r w:rsidRPr="00E33204">
        <w:t>Aunque este tipo de juegos se haya quedado anticuado, existen muchas evoluciones de los mismos que han tenido cierto éxito</w:t>
      </w:r>
      <w:r>
        <w:t>.</w:t>
      </w:r>
    </w:p>
    <w:p w:rsidR="008A421B" w:rsidRPr="00E33204" w:rsidRDefault="008A421B" w:rsidP="00025111">
      <w:pPr>
        <w:ind w:left="1410"/>
      </w:pPr>
      <w:r>
        <w:t>Y por este motivo se ha decidido incluir elementos del juego como es la interfaz, y  elementos que hacen interesante su historia, como es la ambientación en la época de los piratas</w:t>
      </w:r>
      <w:r w:rsidRPr="00E33204">
        <w:t>.</w:t>
      </w:r>
    </w:p>
    <w:p w:rsidR="008A421B" w:rsidRPr="00E33204" w:rsidRDefault="008A421B" w:rsidP="00025111"/>
    <w:p w:rsidR="008A421B" w:rsidRDefault="008A421B" w:rsidP="00025111">
      <w:pPr>
        <w:ind w:left="1416"/>
        <w:rPr>
          <w:i/>
          <w:iCs/>
          <w:kern w:val="32"/>
        </w:rPr>
      </w:pPr>
    </w:p>
    <w:p w:rsidR="008A421B" w:rsidRDefault="008A421B" w:rsidP="00025111">
      <w:pPr>
        <w:ind w:left="1416"/>
        <w:rPr>
          <w:i/>
          <w:iCs/>
          <w:kern w:val="32"/>
        </w:rPr>
      </w:pPr>
    </w:p>
    <w:p w:rsidR="008A421B" w:rsidRDefault="008A421B" w:rsidP="00025111">
      <w:pPr>
        <w:ind w:left="1416"/>
        <w:rPr>
          <w:i/>
          <w:iCs/>
          <w:kern w:val="32"/>
        </w:rPr>
      </w:pPr>
    </w:p>
    <w:p w:rsidR="008A421B" w:rsidRDefault="008A421B" w:rsidP="00025111">
      <w:pPr>
        <w:ind w:left="1416"/>
        <w:rPr>
          <w:i/>
          <w:iCs/>
          <w:kern w:val="32"/>
        </w:rPr>
      </w:pPr>
    </w:p>
    <w:p w:rsidR="008A421B" w:rsidRDefault="008A421B" w:rsidP="00025111">
      <w:pPr>
        <w:ind w:left="1416"/>
        <w:rPr>
          <w:i/>
          <w:iCs/>
          <w:kern w:val="32"/>
        </w:rPr>
      </w:pPr>
    </w:p>
    <w:p w:rsidR="008A421B" w:rsidRDefault="008A421B" w:rsidP="00025111">
      <w:pPr>
        <w:ind w:left="1416"/>
        <w:rPr>
          <w:i/>
          <w:iCs/>
          <w:kern w:val="32"/>
        </w:rPr>
      </w:pPr>
    </w:p>
    <w:p w:rsidR="008A421B" w:rsidRDefault="008A421B" w:rsidP="00025111">
      <w:pPr>
        <w:ind w:left="1416"/>
        <w:rPr>
          <w:i/>
          <w:iCs/>
          <w:kern w:val="32"/>
        </w:rPr>
      </w:pPr>
    </w:p>
    <w:p w:rsidR="008A421B" w:rsidRDefault="008A421B" w:rsidP="00025111">
      <w:pPr>
        <w:ind w:left="1416"/>
        <w:rPr>
          <w:i/>
          <w:iCs/>
          <w:kern w:val="32"/>
        </w:rPr>
      </w:pPr>
    </w:p>
    <w:p w:rsidR="008A421B" w:rsidRDefault="008A421B" w:rsidP="00025111">
      <w:pPr>
        <w:ind w:left="1416"/>
        <w:rPr>
          <w:i/>
          <w:iCs/>
          <w:kern w:val="32"/>
        </w:rPr>
      </w:pPr>
    </w:p>
    <w:p w:rsidR="008A421B" w:rsidRDefault="008A421B" w:rsidP="00025111">
      <w:pPr>
        <w:ind w:left="1416"/>
        <w:rPr>
          <w:i/>
          <w:iCs/>
          <w:kern w:val="32"/>
        </w:rPr>
      </w:pPr>
    </w:p>
    <w:p w:rsidR="008A421B" w:rsidRDefault="008A421B" w:rsidP="00025111">
      <w:pPr>
        <w:ind w:left="1416"/>
        <w:rPr>
          <w:i/>
          <w:iCs/>
          <w:kern w:val="32"/>
        </w:rPr>
      </w:pPr>
    </w:p>
    <w:p w:rsidR="008A421B" w:rsidRDefault="008A421B" w:rsidP="00025111">
      <w:pPr>
        <w:ind w:left="1416"/>
        <w:rPr>
          <w:i/>
          <w:iCs/>
          <w:kern w:val="32"/>
        </w:rPr>
      </w:pPr>
    </w:p>
    <w:p w:rsidR="008A421B" w:rsidRDefault="008A421B" w:rsidP="00025111">
      <w:pPr>
        <w:ind w:left="1416"/>
        <w:rPr>
          <w:i/>
          <w:iCs/>
          <w:kern w:val="32"/>
        </w:rPr>
      </w:pPr>
    </w:p>
    <w:p w:rsidR="008A421B" w:rsidRDefault="008A421B" w:rsidP="00025111">
      <w:pPr>
        <w:ind w:left="1416"/>
        <w:rPr>
          <w:i/>
          <w:iCs/>
          <w:kern w:val="32"/>
        </w:rPr>
      </w:pPr>
    </w:p>
    <w:p w:rsidR="008A421B" w:rsidRDefault="008A421B" w:rsidP="00025111">
      <w:pPr>
        <w:ind w:left="1416"/>
        <w:rPr>
          <w:i/>
          <w:iCs/>
          <w:kern w:val="32"/>
        </w:rPr>
      </w:pPr>
    </w:p>
    <w:p w:rsidR="008A421B" w:rsidRDefault="008A421B" w:rsidP="00025111">
      <w:pPr>
        <w:ind w:left="1416"/>
        <w:rPr>
          <w:i/>
          <w:iCs/>
          <w:kern w:val="32"/>
        </w:rPr>
      </w:pPr>
    </w:p>
    <w:p w:rsidR="008A421B" w:rsidRDefault="008A421B" w:rsidP="00025111">
      <w:pPr>
        <w:ind w:left="1416"/>
        <w:rPr>
          <w:i/>
          <w:iCs/>
          <w:kern w:val="32"/>
        </w:rPr>
      </w:pPr>
    </w:p>
    <w:p w:rsidR="008A421B" w:rsidRDefault="008A421B" w:rsidP="00025111">
      <w:pPr>
        <w:ind w:left="1416"/>
        <w:rPr>
          <w:i/>
          <w:iCs/>
          <w:kern w:val="32"/>
        </w:rPr>
      </w:pPr>
    </w:p>
    <w:p w:rsidR="008A421B" w:rsidRPr="00E33204" w:rsidRDefault="008A421B" w:rsidP="00025111">
      <w:pPr>
        <w:ind w:left="1416"/>
        <w:rPr>
          <w:i/>
          <w:iCs/>
          <w:kern w:val="32"/>
        </w:rPr>
      </w:pPr>
    </w:p>
    <w:p w:rsidR="008A421B" w:rsidRPr="00E33204" w:rsidRDefault="008A421B" w:rsidP="00025111">
      <w:pPr>
        <w:pStyle w:val="Heading1"/>
        <w:jc w:val="left"/>
        <w:rPr>
          <w:rFonts w:ascii="Times New Roman" w:hAnsi="Times New Roman" w:cs="Times New Roman"/>
        </w:rPr>
      </w:pPr>
      <w:r w:rsidRPr="00E33204">
        <w:rPr>
          <w:rFonts w:ascii="Times New Roman" w:hAnsi="Times New Roman" w:cs="Times New Roman"/>
        </w:rPr>
        <w:t>Objetivos del proyecto</w:t>
      </w:r>
    </w:p>
    <w:p w:rsidR="008A421B" w:rsidRPr="00E33204" w:rsidRDefault="008A421B" w:rsidP="00025111">
      <w:pPr>
        <w:ind w:left="708"/>
        <w:rPr>
          <w:iCs/>
          <w:kern w:val="32"/>
        </w:rPr>
      </w:pPr>
    </w:p>
    <w:p w:rsidR="008A421B" w:rsidRPr="00E33204" w:rsidRDefault="008A421B" w:rsidP="00025111">
      <w:pPr>
        <w:ind w:left="708"/>
      </w:pPr>
      <w:r w:rsidRPr="00E33204">
        <w:t xml:space="preserve">Los objetivos principales de este proyecto son: </w:t>
      </w:r>
    </w:p>
    <w:p w:rsidR="008A421B" w:rsidRPr="00E33204" w:rsidRDefault="008A421B" w:rsidP="00025111">
      <w:pPr>
        <w:ind w:left="1413"/>
      </w:pPr>
      <w:r w:rsidRPr="00E33204">
        <w:t>-  Crear un juego sencillo, divertido y con una historia intrigante y misteriosa que enganche al jugador desde el primer momento.</w:t>
      </w:r>
    </w:p>
    <w:p w:rsidR="008A421B" w:rsidRPr="00E33204" w:rsidRDefault="008A421B" w:rsidP="00025111">
      <w:pPr>
        <w:numPr>
          <w:ilvl w:val="0"/>
          <w:numId w:val="6"/>
        </w:numPr>
      </w:pPr>
      <w:r w:rsidRPr="00E33204">
        <w:t>Terminar el juego antes del 30 de enero.</w:t>
      </w:r>
    </w:p>
    <w:p w:rsidR="008A421B" w:rsidRPr="00E33204" w:rsidRDefault="008A421B" w:rsidP="00025111">
      <w:pPr>
        <w:numPr>
          <w:ilvl w:val="0"/>
          <w:numId w:val="6"/>
        </w:numPr>
      </w:pPr>
      <w:r w:rsidRPr="00E33204">
        <w:t>Imponer una manera totalmen</w:t>
      </w:r>
      <w:r>
        <w:t>te diferente de lanzar el juego, mediante actualizaciones constantes</w:t>
      </w:r>
      <w:r w:rsidRPr="00E33204">
        <w:t>.</w:t>
      </w:r>
    </w:p>
    <w:p w:rsidR="008A421B" w:rsidRDefault="008A421B" w:rsidP="00025111">
      <w:pPr>
        <w:numPr>
          <w:ilvl w:val="0"/>
          <w:numId w:val="6"/>
        </w:numPr>
      </w:pPr>
      <w:r w:rsidRPr="00E33204">
        <w:t>Conseguir un juego accesible a través de diferente</w:t>
      </w:r>
      <w:r>
        <w:t>s plataformas ya sea móvil o PC</w:t>
      </w:r>
      <w:r w:rsidRPr="00E33204">
        <w:t>.</w:t>
      </w:r>
    </w:p>
    <w:p w:rsidR="008A421B" w:rsidRDefault="008A421B" w:rsidP="00025111">
      <w:pPr>
        <w:ind w:left="708"/>
        <w:rPr>
          <w:iCs/>
          <w:kern w:val="32"/>
        </w:rPr>
      </w:pPr>
    </w:p>
    <w:p w:rsidR="008A421B" w:rsidRPr="00E33204" w:rsidRDefault="008A421B" w:rsidP="00025111">
      <w:pPr>
        <w:ind w:left="708"/>
        <w:rPr>
          <w:iCs/>
          <w:kern w:val="32"/>
        </w:rPr>
      </w:pPr>
      <w:r w:rsidRPr="00E33204">
        <w:rPr>
          <w:iCs/>
          <w:kern w:val="32"/>
        </w:rPr>
        <w:t>Y se priorizan de la siguiente manera:</w:t>
      </w:r>
    </w:p>
    <w:p w:rsidR="008A421B" w:rsidRPr="00E33204" w:rsidRDefault="008A421B" w:rsidP="00025111">
      <w:pPr>
        <w:ind w:left="708"/>
        <w:rPr>
          <w:iCs/>
          <w:kern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61"/>
        <w:gridCol w:w="2161"/>
        <w:gridCol w:w="2161"/>
        <w:gridCol w:w="2161"/>
      </w:tblGrid>
      <w:tr w:rsidR="008A421B" w:rsidRPr="00E33204" w:rsidTr="009C0C93">
        <w:tc>
          <w:tcPr>
            <w:tcW w:w="2161" w:type="dxa"/>
          </w:tcPr>
          <w:p w:rsidR="008A421B" w:rsidRPr="00E33204" w:rsidRDefault="008A421B" w:rsidP="00025111">
            <w:pPr>
              <w:rPr>
                <w:b/>
                <w:iCs/>
                <w:kern w:val="32"/>
              </w:rPr>
            </w:pPr>
            <w:r w:rsidRPr="00E33204">
              <w:rPr>
                <w:b/>
              </w:rPr>
              <w:t>Objetivo</w:t>
            </w:r>
          </w:p>
        </w:tc>
        <w:tc>
          <w:tcPr>
            <w:tcW w:w="2161" w:type="dxa"/>
          </w:tcPr>
          <w:p w:rsidR="008A421B" w:rsidRPr="00E33204" w:rsidRDefault="008A421B" w:rsidP="00025111">
            <w:pPr>
              <w:rPr>
                <w:iCs/>
                <w:kern w:val="32"/>
              </w:rPr>
            </w:pPr>
            <w:r w:rsidRPr="00E33204">
              <w:rPr>
                <w:b/>
              </w:rPr>
              <w:t>Crítico</w:t>
            </w:r>
          </w:p>
        </w:tc>
        <w:tc>
          <w:tcPr>
            <w:tcW w:w="2161" w:type="dxa"/>
          </w:tcPr>
          <w:p w:rsidR="008A421B" w:rsidRPr="00E33204" w:rsidRDefault="008A421B" w:rsidP="00025111">
            <w:pPr>
              <w:rPr>
                <w:iCs/>
                <w:kern w:val="32"/>
              </w:rPr>
            </w:pPr>
            <w:r w:rsidRPr="00E33204">
              <w:rPr>
                <w:b/>
              </w:rPr>
              <w:t>Prioritario</w:t>
            </w:r>
          </w:p>
        </w:tc>
        <w:tc>
          <w:tcPr>
            <w:tcW w:w="2161" w:type="dxa"/>
          </w:tcPr>
          <w:p w:rsidR="008A421B" w:rsidRPr="00E33204" w:rsidRDefault="008A421B" w:rsidP="00025111">
            <w:pPr>
              <w:rPr>
                <w:iCs/>
                <w:kern w:val="32"/>
              </w:rPr>
            </w:pPr>
            <w:r w:rsidRPr="00E33204">
              <w:rPr>
                <w:b/>
              </w:rPr>
              <w:t>Secundario</w:t>
            </w:r>
          </w:p>
        </w:tc>
      </w:tr>
      <w:tr w:rsidR="008A421B" w:rsidRPr="00E33204" w:rsidTr="009C0C93">
        <w:tc>
          <w:tcPr>
            <w:tcW w:w="2161" w:type="dxa"/>
          </w:tcPr>
          <w:p w:rsidR="008A421B" w:rsidRPr="00E33204" w:rsidRDefault="008A421B" w:rsidP="00025111">
            <w:pPr>
              <w:rPr>
                <w:iCs/>
                <w:kern w:val="32"/>
              </w:rPr>
            </w:pPr>
            <w:r w:rsidRPr="00E33204">
              <w:t>Crear un juego sencillo y divertido</w:t>
            </w:r>
          </w:p>
        </w:tc>
        <w:tc>
          <w:tcPr>
            <w:tcW w:w="2161" w:type="dxa"/>
          </w:tcPr>
          <w:p w:rsidR="008A421B" w:rsidRPr="00E33204" w:rsidRDefault="008A421B" w:rsidP="00025111">
            <w:pPr>
              <w:rPr>
                <w:b/>
                <w:iCs/>
                <w:kern w:val="32"/>
                <w:sz w:val="32"/>
                <w:szCs w:val="32"/>
              </w:rPr>
            </w:pPr>
            <w:r w:rsidRPr="00E33204">
              <w:rPr>
                <w:b/>
                <w:iCs/>
                <w:kern w:val="32"/>
                <w:sz w:val="32"/>
                <w:szCs w:val="32"/>
              </w:rPr>
              <w:t>X</w:t>
            </w:r>
          </w:p>
        </w:tc>
        <w:tc>
          <w:tcPr>
            <w:tcW w:w="2161" w:type="dxa"/>
          </w:tcPr>
          <w:p w:rsidR="008A421B" w:rsidRPr="00E33204" w:rsidRDefault="008A421B" w:rsidP="00025111">
            <w:pPr>
              <w:rPr>
                <w:iCs/>
                <w:kern w:val="32"/>
                <w:sz w:val="32"/>
                <w:szCs w:val="32"/>
              </w:rPr>
            </w:pPr>
          </w:p>
        </w:tc>
        <w:tc>
          <w:tcPr>
            <w:tcW w:w="2161" w:type="dxa"/>
          </w:tcPr>
          <w:p w:rsidR="008A421B" w:rsidRPr="00E33204" w:rsidRDefault="008A421B" w:rsidP="00025111">
            <w:pPr>
              <w:rPr>
                <w:iCs/>
                <w:kern w:val="32"/>
                <w:sz w:val="32"/>
                <w:szCs w:val="32"/>
              </w:rPr>
            </w:pPr>
          </w:p>
        </w:tc>
      </w:tr>
      <w:tr w:rsidR="008A421B" w:rsidRPr="00E33204" w:rsidTr="009C0C93">
        <w:tc>
          <w:tcPr>
            <w:tcW w:w="2161" w:type="dxa"/>
          </w:tcPr>
          <w:p w:rsidR="008A421B" w:rsidRPr="00E33204" w:rsidRDefault="008A421B" w:rsidP="00025111">
            <w:pPr>
              <w:rPr>
                <w:iCs/>
                <w:kern w:val="32"/>
              </w:rPr>
            </w:pPr>
            <w:r w:rsidRPr="00E33204">
              <w:rPr>
                <w:iCs/>
                <w:kern w:val="32"/>
              </w:rPr>
              <w:t>Permitir que el juego pueda actualizarse con nuevos niveles cada cierto tiempo</w:t>
            </w:r>
          </w:p>
        </w:tc>
        <w:tc>
          <w:tcPr>
            <w:tcW w:w="2161" w:type="dxa"/>
          </w:tcPr>
          <w:p w:rsidR="008A421B" w:rsidRPr="00E33204" w:rsidRDefault="008A421B" w:rsidP="00025111">
            <w:pPr>
              <w:rPr>
                <w:b/>
                <w:iCs/>
                <w:kern w:val="32"/>
                <w:sz w:val="32"/>
                <w:szCs w:val="32"/>
              </w:rPr>
            </w:pPr>
            <w:r w:rsidRPr="00E33204">
              <w:rPr>
                <w:b/>
                <w:iCs/>
                <w:kern w:val="32"/>
                <w:sz w:val="32"/>
                <w:szCs w:val="32"/>
              </w:rPr>
              <w:t>X</w:t>
            </w:r>
          </w:p>
        </w:tc>
        <w:tc>
          <w:tcPr>
            <w:tcW w:w="2161" w:type="dxa"/>
          </w:tcPr>
          <w:p w:rsidR="008A421B" w:rsidRPr="00E33204" w:rsidRDefault="008A421B" w:rsidP="00025111">
            <w:pPr>
              <w:rPr>
                <w:b/>
                <w:iCs/>
                <w:kern w:val="32"/>
                <w:sz w:val="32"/>
                <w:szCs w:val="32"/>
              </w:rPr>
            </w:pPr>
          </w:p>
        </w:tc>
        <w:tc>
          <w:tcPr>
            <w:tcW w:w="2161" w:type="dxa"/>
          </w:tcPr>
          <w:p w:rsidR="008A421B" w:rsidRPr="00E33204" w:rsidRDefault="008A421B" w:rsidP="00025111">
            <w:pPr>
              <w:rPr>
                <w:iCs/>
                <w:kern w:val="32"/>
                <w:sz w:val="32"/>
                <w:szCs w:val="32"/>
              </w:rPr>
            </w:pPr>
          </w:p>
        </w:tc>
      </w:tr>
      <w:tr w:rsidR="008A421B" w:rsidRPr="00E33204" w:rsidTr="009C0C93">
        <w:tc>
          <w:tcPr>
            <w:tcW w:w="2161" w:type="dxa"/>
          </w:tcPr>
          <w:p w:rsidR="008A421B" w:rsidRPr="00E33204" w:rsidRDefault="008A421B" w:rsidP="00025111">
            <w:pPr>
              <w:rPr>
                <w:iCs/>
                <w:kern w:val="32"/>
              </w:rPr>
            </w:pPr>
            <w:r w:rsidRPr="00E33204">
              <w:rPr>
                <w:iCs/>
                <w:kern w:val="32"/>
              </w:rPr>
              <w:t>Conseguir un juego accesible para diferentes plataformas</w:t>
            </w:r>
          </w:p>
        </w:tc>
        <w:tc>
          <w:tcPr>
            <w:tcW w:w="2161" w:type="dxa"/>
          </w:tcPr>
          <w:p w:rsidR="008A421B" w:rsidRPr="00E33204" w:rsidRDefault="008A421B" w:rsidP="00025111">
            <w:pPr>
              <w:rPr>
                <w:b/>
                <w:iCs/>
                <w:kern w:val="32"/>
                <w:sz w:val="32"/>
                <w:szCs w:val="32"/>
              </w:rPr>
            </w:pPr>
          </w:p>
        </w:tc>
        <w:tc>
          <w:tcPr>
            <w:tcW w:w="2161" w:type="dxa"/>
          </w:tcPr>
          <w:p w:rsidR="008A421B" w:rsidRPr="00E33204" w:rsidRDefault="008A421B" w:rsidP="00025111">
            <w:pPr>
              <w:rPr>
                <w:iCs/>
                <w:kern w:val="32"/>
                <w:sz w:val="32"/>
                <w:szCs w:val="32"/>
              </w:rPr>
            </w:pPr>
            <w:r w:rsidRPr="00E33204">
              <w:rPr>
                <w:iCs/>
                <w:kern w:val="32"/>
                <w:sz w:val="32"/>
                <w:szCs w:val="32"/>
              </w:rPr>
              <w:t>X</w:t>
            </w:r>
          </w:p>
        </w:tc>
        <w:tc>
          <w:tcPr>
            <w:tcW w:w="2161" w:type="dxa"/>
          </w:tcPr>
          <w:p w:rsidR="008A421B" w:rsidRPr="00E33204" w:rsidRDefault="008A421B" w:rsidP="00025111">
            <w:pPr>
              <w:rPr>
                <w:iCs/>
                <w:kern w:val="32"/>
                <w:sz w:val="32"/>
                <w:szCs w:val="32"/>
              </w:rPr>
            </w:pPr>
          </w:p>
        </w:tc>
      </w:tr>
      <w:tr w:rsidR="008A421B" w:rsidRPr="00E33204" w:rsidTr="009C0C93">
        <w:tc>
          <w:tcPr>
            <w:tcW w:w="2161" w:type="dxa"/>
          </w:tcPr>
          <w:p w:rsidR="008A421B" w:rsidRPr="00E33204" w:rsidRDefault="008A421B" w:rsidP="00025111">
            <w:pPr>
              <w:rPr>
                <w:iCs/>
                <w:kern w:val="32"/>
              </w:rPr>
            </w:pPr>
            <w:r w:rsidRPr="00E33204">
              <w:rPr>
                <w:iCs/>
                <w:kern w:val="32"/>
              </w:rPr>
              <w:t>Finalizar el proyecto en un tiempo estipulado</w:t>
            </w:r>
          </w:p>
        </w:tc>
        <w:tc>
          <w:tcPr>
            <w:tcW w:w="2161" w:type="dxa"/>
          </w:tcPr>
          <w:p w:rsidR="008A421B" w:rsidRPr="00E33204" w:rsidRDefault="008A421B" w:rsidP="00025111">
            <w:pPr>
              <w:rPr>
                <w:b/>
                <w:iCs/>
                <w:kern w:val="32"/>
                <w:sz w:val="32"/>
                <w:szCs w:val="32"/>
              </w:rPr>
            </w:pPr>
            <w:r w:rsidRPr="00E33204">
              <w:rPr>
                <w:b/>
                <w:iCs/>
                <w:kern w:val="32"/>
                <w:sz w:val="32"/>
                <w:szCs w:val="32"/>
              </w:rPr>
              <w:t>X</w:t>
            </w:r>
          </w:p>
        </w:tc>
        <w:tc>
          <w:tcPr>
            <w:tcW w:w="2161" w:type="dxa"/>
          </w:tcPr>
          <w:p w:rsidR="008A421B" w:rsidRPr="00E33204" w:rsidRDefault="008A421B" w:rsidP="00025111">
            <w:pPr>
              <w:rPr>
                <w:iCs/>
                <w:kern w:val="32"/>
                <w:sz w:val="32"/>
                <w:szCs w:val="32"/>
              </w:rPr>
            </w:pPr>
          </w:p>
        </w:tc>
        <w:tc>
          <w:tcPr>
            <w:tcW w:w="2161" w:type="dxa"/>
          </w:tcPr>
          <w:p w:rsidR="008A421B" w:rsidRPr="00E33204" w:rsidRDefault="008A421B" w:rsidP="00025111">
            <w:pPr>
              <w:rPr>
                <w:iCs/>
                <w:kern w:val="32"/>
                <w:sz w:val="32"/>
                <w:szCs w:val="32"/>
              </w:rPr>
            </w:pPr>
          </w:p>
        </w:tc>
      </w:tr>
    </w:tbl>
    <w:p w:rsidR="008A421B" w:rsidRDefault="008A421B" w:rsidP="00025111">
      <w:pPr>
        <w:ind w:left="708"/>
        <w:rPr>
          <w:iCs/>
          <w:kern w:val="32"/>
        </w:rPr>
      </w:pPr>
    </w:p>
    <w:p w:rsidR="008A421B" w:rsidRDefault="008A421B" w:rsidP="00025111"/>
    <w:p w:rsidR="008A421B" w:rsidRPr="009C0C93" w:rsidRDefault="008A421B" w:rsidP="00025111">
      <w:pPr>
        <w:ind w:left="708"/>
      </w:pPr>
      <w:r>
        <w:t xml:space="preserve">En cuanto al aspecto técnico, el objetivo del proyecto es utilizar una plataforma o motor gráfico que permita una fácil implantación e integración en diferentes dispositivos además de ser ligero y de licencia gratuita. </w:t>
      </w: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Pr="00E33204" w:rsidRDefault="008A421B" w:rsidP="00025111">
      <w:pPr>
        <w:rPr>
          <w:iCs/>
          <w:kern w:val="32"/>
        </w:rPr>
      </w:pPr>
    </w:p>
    <w:p w:rsidR="008A421B" w:rsidRPr="00E33204" w:rsidRDefault="008A421B" w:rsidP="00025111">
      <w:pPr>
        <w:pStyle w:val="Heading1"/>
        <w:jc w:val="left"/>
        <w:rPr>
          <w:rFonts w:ascii="Times New Roman" w:hAnsi="Times New Roman" w:cs="Times New Roman"/>
        </w:rPr>
      </w:pPr>
      <w:r w:rsidRPr="00E33204">
        <w:rPr>
          <w:rFonts w:ascii="Times New Roman" w:hAnsi="Times New Roman" w:cs="Times New Roman"/>
        </w:rPr>
        <w:t>Metodologías a seguir y estado del proyecto</w:t>
      </w:r>
    </w:p>
    <w:p w:rsidR="008A421B" w:rsidRPr="00E33204" w:rsidRDefault="008A421B" w:rsidP="00025111">
      <w:pPr>
        <w:ind w:left="708"/>
        <w:rPr>
          <w:iCs/>
          <w:kern w:val="32"/>
        </w:rPr>
      </w:pPr>
      <w:r w:rsidRPr="00E33204">
        <w:rPr>
          <w:iCs/>
          <w:kern w:val="32"/>
        </w:rPr>
        <w:t xml:space="preserve">Para este proyecto se ha decidido utilizar la metodología </w:t>
      </w:r>
      <w:r w:rsidRPr="00E33204">
        <w:t>SUM [9] para videojuegos</w:t>
      </w:r>
      <w:r w:rsidRPr="00E33204">
        <w:rPr>
          <w:iCs/>
          <w:kern w:val="32"/>
        </w:rPr>
        <w:t>, que tiene como objetivo desarrollar juegos de calidad en tiempo y coste, así como la mejora continua del proceso para incrementar su eficiencia y eficacia. Aunque SUM</w:t>
      </w:r>
      <w:r>
        <w:rPr>
          <w:iCs/>
          <w:kern w:val="32"/>
        </w:rPr>
        <w:t xml:space="preserve"> </w:t>
      </w:r>
      <w:r w:rsidRPr="00E33204">
        <w:rPr>
          <w:iCs/>
          <w:kern w:val="32"/>
        </w:rPr>
        <w:t xml:space="preserve">[9] fuera concebido para que se adapte a equipos pequeños de </w:t>
      </w:r>
      <w:r>
        <w:rPr>
          <w:iCs/>
          <w:kern w:val="32"/>
        </w:rPr>
        <w:t>dos</w:t>
      </w:r>
      <w:r w:rsidRPr="00E33204">
        <w:rPr>
          <w:iCs/>
          <w:kern w:val="32"/>
        </w:rPr>
        <w:t xml:space="preserve"> a siete personas, también puede adaptarse para solo una persona.</w:t>
      </w:r>
    </w:p>
    <w:p w:rsidR="008A421B" w:rsidRPr="00E33204" w:rsidRDefault="008A421B" w:rsidP="00025111">
      <w:pPr>
        <w:rPr>
          <w:iCs/>
          <w:kern w:val="32"/>
        </w:rPr>
      </w:pPr>
      <w:r w:rsidRPr="00E33204">
        <w:rPr>
          <w:iCs/>
          <w:kern w:val="32"/>
        </w:rPr>
        <w:tab/>
        <w:t>Utilizando esta metodología</w:t>
      </w:r>
      <w:r>
        <w:rPr>
          <w:iCs/>
          <w:kern w:val="32"/>
        </w:rPr>
        <w:t>,</w:t>
      </w:r>
      <w:r w:rsidRPr="00E33204">
        <w:rPr>
          <w:iCs/>
          <w:kern w:val="32"/>
        </w:rPr>
        <w:t xml:space="preserve"> este proyecto se co</w:t>
      </w:r>
      <w:r>
        <w:rPr>
          <w:iCs/>
          <w:kern w:val="32"/>
        </w:rPr>
        <w:t xml:space="preserve">mpondrá de diversas fases como </w:t>
      </w:r>
    </w:p>
    <w:p w:rsidR="008A421B" w:rsidRPr="008C1568" w:rsidRDefault="008A421B" w:rsidP="00025111">
      <w:pPr>
        <w:ind w:left="708"/>
        <w:rPr>
          <w:iCs/>
          <w:kern w:val="32"/>
        </w:rPr>
      </w:pPr>
      <w:r w:rsidRPr="00E33204">
        <w:rPr>
          <w:iCs/>
          <w:kern w:val="32"/>
        </w:rPr>
        <w:t>son las de concepto, planificación, elaboración o implementación, beta y finalmente cierre.</w:t>
      </w:r>
    </w:p>
    <w:p w:rsidR="008A421B" w:rsidRDefault="008A421B" w:rsidP="00025111">
      <w:pPr>
        <w:ind w:left="708"/>
        <w:rPr>
          <w:b/>
          <w:iCs/>
          <w:kern w:val="32"/>
        </w:rPr>
      </w:pPr>
    </w:p>
    <w:p w:rsidR="008A421B" w:rsidRPr="00E33204" w:rsidRDefault="008A421B" w:rsidP="00025111">
      <w:pPr>
        <w:ind w:left="708"/>
        <w:rPr>
          <w:b/>
          <w:iCs/>
          <w:kern w:val="32"/>
        </w:rPr>
      </w:pPr>
      <w:r w:rsidRPr="00E33204">
        <w:rPr>
          <w:b/>
          <w:iCs/>
          <w:kern w:val="32"/>
        </w:rPr>
        <w:t>4.1 Concepto</w:t>
      </w:r>
    </w:p>
    <w:p w:rsidR="008A421B" w:rsidRPr="00E33204" w:rsidRDefault="008A421B" w:rsidP="00025111">
      <w:pPr>
        <w:ind w:left="1413"/>
        <w:rPr>
          <w:iCs/>
          <w:kern w:val="32"/>
        </w:rPr>
      </w:pPr>
      <w:r w:rsidRPr="00E33204">
        <w:rPr>
          <w:iCs/>
          <w:kern w:val="32"/>
        </w:rPr>
        <w:t>En esta fase principalmente se ha elegido las características principales del juego como son el género al cual pertenecerá, las plataformas en las que estará disponible  y la historia principal.</w:t>
      </w:r>
    </w:p>
    <w:p w:rsidR="008A421B" w:rsidRPr="00E33204" w:rsidRDefault="008A421B" w:rsidP="00025111">
      <w:pPr>
        <w:ind w:left="1413"/>
        <w:rPr>
          <w:iCs/>
          <w:kern w:val="32"/>
        </w:rPr>
      </w:pPr>
      <w:r w:rsidRPr="00E33204">
        <w:rPr>
          <w:iCs/>
          <w:kern w:val="32"/>
        </w:rPr>
        <w:t>Además se ha seleccionado la plataforma para desarrollarlo ya explicada en el punto 2.1 de este mismo documento y las herramientas que se usarán, que se expondrán más adelante en el apartado 5.</w:t>
      </w:r>
    </w:p>
    <w:p w:rsidR="008A421B" w:rsidRPr="00E33204" w:rsidRDefault="008A421B" w:rsidP="00025111">
      <w:pPr>
        <w:rPr>
          <w:iCs/>
          <w:kern w:val="32"/>
        </w:rPr>
      </w:pPr>
    </w:p>
    <w:p w:rsidR="008A421B" w:rsidRPr="00E33204" w:rsidRDefault="008A421B" w:rsidP="00025111">
      <w:pPr>
        <w:ind w:left="720"/>
        <w:rPr>
          <w:b/>
          <w:iCs/>
          <w:kern w:val="32"/>
        </w:rPr>
      </w:pPr>
      <w:r w:rsidRPr="00E33204">
        <w:rPr>
          <w:b/>
          <w:iCs/>
          <w:kern w:val="32"/>
        </w:rPr>
        <w:t>4.2 Planificación</w:t>
      </w:r>
    </w:p>
    <w:p w:rsidR="008A421B" w:rsidRDefault="008A421B" w:rsidP="00025111">
      <w:pPr>
        <w:ind w:left="1410"/>
        <w:rPr>
          <w:iCs/>
          <w:kern w:val="32"/>
        </w:rPr>
      </w:pPr>
      <w:r w:rsidRPr="00E33204">
        <w:rPr>
          <w:iCs/>
          <w:kern w:val="32"/>
        </w:rPr>
        <w:t xml:space="preserve">Para esta fase ha sido necesario definir un cronograma del proyecto o diagrama de Gantt expuesto en el apartado 6 de este mismo documento, en el cual se planifica el tiempo a dedicar a cada tarea. Además del cronograma. Para recopilar tanto requisitos funcionales como no funcionales se ha realizado </w:t>
      </w:r>
      <w:r>
        <w:rPr>
          <w:iCs/>
          <w:kern w:val="32"/>
        </w:rPr>
        <w:t>una encuesta</w:t>
      </w:r>
      <w:r w:rsidRPr="00E33204">
        <w:rPr>
          <w:iCs/>
          <w:kern w:val="32"/>
        </w:rPr>
        <w:t xml:space="preserve"> online de selección múltiple</w:t>
      </w:r>
      <w:r>
        <w:rPr>
          <w:iCs/>
          <w:kern w:val="32"/>
        </w:rPr>
        <w:t xml:space="preserve"> y una prueba de la alpha del juego que se comentará en el apartado 4.4 de este mismo documento, con el fin de recibir un feedback</w:t>
      </w:r>
    </w:p>
    <w:p w:rsidR="008A421B" w:rsidRDefault="008A421B" w:rsidP="00025111">
      <w:pPr>
        <w:ind w:left="1410"/>
        <w:rPr>
          <w:iCs/>
          <w:kern w:val="32"/>
        </w:rPr>
      </w:pPr>
      <w:r>
        <w:rPr>
          <w:iCs/>
          <w:kern w:val="32"/>
        </w:rPr>
        <w:t xml:space="preserve">La encuesta </w:t>
      </w:r>
      <w:r w:rsidRPr="00E33204">
        <w:rPr>
          <w:iCs/>
          <w:kern w:val="32"/>
        </w:rPr>
        <w:t>se compone de 4 preguntas y los resultados obtenidos.</w:t>
      </w:r>
    </w:p>
    <w:p w:rsidR="008A421B" w:rsidRPr="00E33204" w:rsidRDefault="008A421B" w:rsidP="00025111">
      <w:pPr>
        <w:ind w:left="1410"/>
        <w:rPr>
          <w:rStyle w:val="qlabelansweroptiontext"/>
          <w:iCs/>
          <w:kern w:val="32"/>
        </w:rPr>
      </w:pPr>
      <w:r w:rsidRPr="00E33204">
        <w:rPr>
          <w:iCs/>
          <w:kern w:val="32"/>
        </w:rPr>
        <w:t>Pregunta 1</w:t>
      </w:r>
      <w:r>
        <w:rPr>
          <w:iCs/>
          <w:kern w:val="32"/>
        </w:rPr>
        <w:t xml:space="preserve"> [Figura 3]:</w:t>
      </w:r>
    </w:p>
    <w:p w:rsidR="008A421B" w:rsidRPr="00E33204" w:rsidRDefault="008A421B" w:rsidP="00025111">
      <w:pPr>
        <w:ind w:left="708" w:firstLine="708"/>
        <w:rPr>
          <w:i/>
          <w:iCs/>
          <w:kern w:val="32"/>
        </w:rPr>
      </w:pPr>
      <w:r>
        <w:rPr>
          <w:noProof/>
          <w:lang w:val="en-US" w:eastAsia="en-US"/>
        </w:rPr>
        <w:pict>
          <v:shape id="Imagen 4" o:spid="_x0000_s1028" type="#_x0000_t75" style="position:absolute;left:0;text-align:left;margin-left:54pt;margin-top:2.85pt;width:272.25pt;height:211.4pt;z-index:251658752;visibility:visible">
            <v:imagedata r:id="rId13" o:title=""/>
            <w10:wrap type="square"/>
          </v:shape>
        </w:pict>
      </w: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8C1568" w:rsidRDefault="008A421B" w:rsidP="00025111">
      <w:pPr>
        <w:ind w:left="1416"/>
        <w:rPr>
          <w:i/>
          <w:iCs/>
          <w:kern w:val="32"/>
          <w:sz w:val="20"/>
          <w:szCs w:val="20"/>
        </w:rPr>
      </w:pPr>
      <w:r>
        <w:rPr>
          <w:i/>
          <w:iCs/>
          <w:kern w:val="32"/>
          <w:sz w:val="20"/>
          <w:szCs w:val="20"/>
        </w:rPr>
        <w:t>Figura 3:Gráfica pregunta 1  [ 20/10/2013]</w:t>
      </w: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Default="008A421B" w:rsidP="00025111">
      <w:pPr>
        <w:ind w:left="708" w:firstLine="708"/>
        <w:rPr>
          <w:iCs/>
          <w:kern w:val="32"/>
        </w:rPr>
      </w:pPr>
    </w:p>
    <w:p w:rsidR="008A421B" w:rsidRPr="00025111" w:rsidRDefault="008A421B" w:rsidP="00025111">
      <w:pPr>
        <w:ind w:left="708" w:firstLine="708"/>
        <w:rPr>
          <w:iCs/>
          <w:kern w:val="32"/>
        </w:rPr>
      </w:pPr>
      <w:r w:rsidRPr="00E33204">
        <w:rPr>
          <w:iCs/>
          <w:kern w:val="32"/>
        </w:rPr>
        <w:t>Pregunta 2</w:t>
      </w:r>
      <w:r>
        <w:rPr>
          <w:iCs/>
          <w:kern w:val="32"/>
        </w:rPr>
        <w:t xml:space="preserve"> </w:t>
      </w:r>
      <w:r>
        <w:rPr>
          <w:i/>
          <w:iCs/>
          <w:kern w:val="32"/>
        </w:rPr>
        <w:t xml:space="preserve"> </w:t>
      </w:r>
      <w:r>
        <w:rPr>
          <w:iCs/>
          <w:kern w:val="32"/>
        </w:rPr>
        <w:t>[Figura 4]</w:t>
      </w:r>
    </w:p>
    <w:p w:rsidR="008A421B" w:rsidRPr="00E33204" w:rsidRDefault="008A421B" w:rsidP="00025111">
      <w:pPr>
        <w:ind w:left="708"/>
        <w:rPr>
          <w:i/>
          <w:iCs/>
          <w:kern w:val="32"/>
        </w:rPr>
      </w:pPr>
    </w:p>
    <w:p w:rsidR="008A421B" w:rsidRPr="00E33204" w:rsidRDefault="008A421B" w:rsidP="00025111">
      <w:pPr>
        <w:ind w:left="708"/>
        <w:rPr>
          <w:i/>
          <w:iCs/>
          <w:kern w:val="32"/>
        </w:rPr>
      </w:pPr>
      <w:r>
        <w:rPr>
          <w:noProof/>
          <w:lang w:val="en-US" w:eastAsia="en-US"/>
        </w:rPr>
        <w:pict>
          <v:shape id="Imagen 5" o:spid="_x0000_s1029" type="#_x0000_t75" style="position:absolute;left:0;text-align:left;margin-left:36pt;margin-top:-.7pt;width:297.75pt;height:243pt;z-index:251656704;visibility:visible">
            <v:imagedata r:id="rId14" o:title=""/>
            <w10:wrap type="square"/>
          </v:shape>
        </w:pict>
      </w: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E33204" w:rsidRDefault="008A421B" w:rsidP="00025111">
      <w:pPr>
        <w:ind w:left="708" w:firstLine="708"/>
        <w:rPr>
          <w:iCs/>
          <w:kern w:val="32"/>
        </w:rPr>
      </w:pPr>
    </w:p>
    <w:p w:rsidR="008A421B" w:rsidRPr="009C0C93" w:rsidRDefault="008A421B" w:rsidP="00025111">
      <w:pPr>
        <w:ind w:left="1416"/>
        <w:rPr>
          <w:i/>
          <w:iCs/>
          <w:kern w:val="32"/>
          <w:sz w:val="20"/>
          <w:szCs w:val="20"/>
        </w:rPr>
      </w:pPr>
      <w:r>
        <w:rPr>
          <w:i/>
          <w:iCs/>
          <w:kern w:val="32"/>
          <w:sz w:val="20"/>
          <w:szCs w:val="20"/>
        </w:rPr>
        <w:t>Figura 4:Gráfica pregunta 2 [ 20/10/2013]</w:t>
      </w:r>
    </w:p>
    <w:p w:rsidR="008A421B" w:rsidRDefault="008A421B" w:rsidP="00025111">
      <w:pPr>
        <w:rPr>
          <w:iCs/>
          <w:kern w:val="32"/>
        </w:rPr>
      </w:pPr>
    </w:p>
    <w:p w:rsidR="008A421B" w:rsidRPr="00E33204" w:rsidRDefault="008A421B" w:rsidP="00025111">
      <w:pPr>
        <w:ind w:left="708" w:firstLine="708"/>
        <w:rPr>
          <w:iCs/>
          <w:kern w:val="32"/>
        </w:rPr>
      </w:pPr>
      <w:r w:rsidRPr="00E33204">
        <w:rPr>
          <w:iCs/>
          <w:kern w:val="32"/>
        </w:rPr>
        <w:t>Pregunta 3</w:t>
      </w:r>
      <w:r>
        <w:rPr>
          <w:iCs/>
          <w:kern w:val="32"/>
        </w:rPr>
        <w:t xml:space="preserve"> [Figura 5]</w:t>
      </w:r>
      <w:r w:rsidRPr="00E33204">
        <w:rPr>
          <w:iCs/>
          <w:kern w:val="32"/>
        </w:rPr>
        <w:t>:</w:t>
      </w:r>
    </w:p>
    <w:p w:rsidR="008A421B" w:rsidRPr="00E33204" w:rsidRDefault="008A421B" w:rsidP="00025111">
      <w:pPr>
        <w:ind w:left="708"/>
        <w:rPr>
          <w:i/>
          <w:iCs/>
          <w:kern w:val="32"/>
        </w:rPr>
      </w:pPr>
      <w:r>
        <w:rPr>
          <w:noProof/>
          <w:lang w:val="en-US" w:eastAsia="en-US"/>
        </w:rPr>
        <w:pict>
          <v:shape id="Imagen 6" o:spid="_x0000_s1030" type="#_x0000_t75" style="position:absolute;left:0;text-align:left;margin-left:45pt;margin-top:5.8pt;width:298.5pt;height:210.75pt;z-index:251657728;visibility:visible">
            <v:imagedata r:id="rId15" o:title=""/>
            <w10:wrap type="square"/>
          </v:shape>
        </w:pict>
      </w: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Default="008A421B" w:rsidP="00025111">
      <w:pPr>
        <w:ind w:left="708"/>
        <w:rPr>
          <w:i/>
          <w:iCs/>
          <w:kern w:val="32"/>
        </w:rPr>
      </w:pPr>
    </w:p>
    <w:p w:rsidR="008A421B" w:rsidRDefault="008A421B" w:rsidP="00025111">
      <w:pPr>
        <w:ind w:left="708"/>
        <w:rPr>
          <w:i/>
          <w:iCs/>
          <w:kern w:val="32"/>
        </w:rPr>
      </w:pPr>
    </w:p>
    <w:p w:rsidR="008A421B" w:rsidRDefault="008A421B" w:rsidP="00025111">
      <w:pPr>
        <w:ind w:left="708"/>
        <w:rPr>
          <w:i/>
          <w:iCs/>
          <w:kern w:val="32"/>
        </w:rPr>
      </w:pPr>
    </w:p>
    <w:p w:rsidR="008A421B" w:rsidRDefault="008A421B" w:rsidP="00025111">
      <w:pPr>
        <w:ind w:left="708"/>
        <w:rPr>
          <w:i/>
          <w:iCs/>
          <w:kern w:val="32"/>
        </w:rPr>
      </w:pPr>
    </w:p>
    <w:p w:rsidR="008A421B" w:rsidRDefault="008A421B" w:rsidP="00025111">
      <w:pPr>
        <w:ind w:left="708"/>
        <w:rPr>
          <w:i/>
          <w:iCs/>
          <w:kern w:val="32"/>
        </w:rPr>
      </w:pPr>
    </w:p>
    <w:p w:rsidR="008A421B" w:rsidRDefault="008A421B" w:rsidP="00025111">
      <w:pPr>
        <w:ind w:left="708"/>
        <w:rPr>
          <w:i/>
          <w:iCs/>
          <w:kern w:val="32"/>
        </w:rPr>
      </w:pPr>
    </w:p>
    <w:p w:rsidR="008A421B" w:rsidRDefault="008A421B" w:rsidP="00025111">
      <w:pPr>
        <w:ind w:left="1416"/>
        <w:rPr>
          <w:i/>
          <w:iCs/>
          <w:kern w:val="32"/>
          <w:sz w:val="20"/>
          <w:szCs w:val="20"/>
        </w:rPr>
      </w:pPr>
      <w:r>
        <w:rPr>
          <w:i/>
          <w:iCs/>
          <w:kern w:val="32"/>
          <w:sz w:val="20"/>
          <w:szCs w:val="20"/>
        </w:rPr>
        <w:t>Figura 5:Gráfica pregunta 3 [ 20/10/2013]</w:t>
      </w:r>
    </w:p>
    <w:p w:rsidR="008A421B" w:rsidRPr="009C0C93" w:rsidRDefault="008A421B" w:rsidP="00025111">
      <w:pPr>
        <w:ind w:left="1416"/>
        <w:rPr>
          <w:i/>
          <w:iCs/>
          <w:kern w:val="32"/>
          <w:sz w:val="20"/>
          <w:szCs w:val="20"/>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rPr>
          <w:i/>
          <w:iCs/>
          <w:kern w:val="32"/>
        </w:rPr>
      </w:pPr>
    </w:p>
    <w:p w:rsidR="008A421B" w:rsidRPr="00E33204" w:rsidRDefault="008A421B" w:rsidP="00025111">
      <w:pPr>
        <w:rPr>
          <w:i/>
          <w:iCs/>
          <w:kern w:val="32"/>
        </w:rPr>
      </w:pPr>
      <w:r w:rsidRPr="00E33204">
        <w:rPr>
          <w:i/>
          <w:iCs/>
          <w:kern w:val="32"/>
        </w:rPr>
        <w:tab/>
      </w:r>
      <w:r w:rsidRPr="00E33204">
        <w:rPr>
          <w:i/>
          <w:iCs/>
          <w:kern w:val="32"/>
        </w:rPr>
        <w:tab/>
      </w:r>
    </w:p>
    <w:p w:rsidR="008A421B" w:rsidRPr="00E33204" w:rsidRDefault="008A421B" w:rsidP="00025111">
      <w:pPr>
        <w:rPr>
          <w:i/>
          <w:iCs/>
          <w:kern w:val="32"/>
        </w:rPr>
      </w:pPr>
    </w:p>
    <w:p w:rsidR="008A421B" w:rsidRPr="00E33204" w:rsidRDefault="008A421B" w:rsidP="00025111">
      <w:pPr>
        <w:ind w:left="708" w:firstLine="708"/>
        <w:rPr>
          <w:iCs/>
          <w:kern w:val="32"/>
        </w:rPr>
      </w:pPr>
      <w:r w:rsidRPr="00E33204">
        <w:rPr>
          <w:iCs/>
          <w:kern w:val="32"/>
        </w:rPr>
        <w:t>Pregunta 4</w:t>
      </w:r>
      <w:r>
        <w:rPr>
          <w:iCs/>
          <w:kern w:val="32"/>
        </w:rPr>
        <w:t xml:space="preserve"> [Figura 6]</w:t>
      </w:r>
      <w:r w:rsidRPr="00E33204">
        <w:rPr>
          <w:iCs/>
          <w:kern w:val="32"/>
        </w:rPr>
        <w:t>:</w:t>
      </w:r>
    </w:p>
    <w:p w:rsidR="008A421B" w:rsidRPr="00E33204" w:rsidRDefault="008A421B" w:rsidP="00025111">
      <w:pPr>
        <w:rPr>
          <w:iCs/>
          <w:kern w:val="32"/>
        </w:rPr>
      </w:pPr>
      <w:r>
        <w:rPr>
          <w:noProof/>
          <w:lang w:val="en-US" w:eastAsia="en-US"/>
        </w:rPr>
        <w:pict>
          <v:shape id="Imagen 7" o:spid="_x0000_s1031" type="#_x0000_t75" style="position:absolute;margin-left:-.3pt;margin-top:.2pt;width:333pt;height:267pt;z-index:251659776;visibility:visible">
            <v:imagedata r:id="rId16" o:title=""/>
            <w10:wrap type="square"/>
          </v:shape>
        </w:pict>
      </w: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Default="008A421B" w:rsidP="00025111">
      <w:pPr>
        <w:ind w:left="708"/>
        <w:rPr>
          <w:i/>
          <w:iCs/>
          <w:kern w:val="32"/>
        </w:rPr>
      </w:pPr>
    </w:p>
    <w:p w:rsidR="008A421B" w:rsidRDefault="008A421B" w:rsidP="00025111">
      <w:pPr>
        <w:ind w:left="708"/>
        <w:rPr>
          <w:i/>
          <w:iCs/>
          <w:kern w:val="32"/>
        </w:rPr>
      </w:pPr>
    </w:p>
    <w:p w:rsidR="008A421B" w:rsidRDefault="008A421B" w:rsidP="00025111">
      <w:pPr>
        <w:ind w:left="708"/>
        <w:rPr>
          <w:i/>
          <w:iCs/>
          <w:kern w:val="32"/>
        </w:rPr>
      </w:pPr>
    </w:p>
    <w:p w:rsidR="008A421B" w:rsidRDefault="008A421B" w:rsidP="00025111">
      <w:pPr>
        <w:ind w:left="1416"/>
        <w:rPr>
          <w:i/>
          <w:iCs/>
          <w:kern w:val="32"/>
          <w:sz w:val="20"/>
          <w:szCs w:val="20"/>
        </w:rPr>
      </w:pPr>
      <w:r>
        <w:rPr>
          <w:i/>
          <w:iCs/>
          <w:kern w:val="32"/>
          <w:sz w:val="20"/>
          <w:szCs w:val="20"/>
        </w:rPr>
        <w:t>Figura 6:Gráfica pregunta 4 [ 20/10/2013]</w:t>
      </w:r>
    </w:p>
    <w:p w:rsidR="008A421B" w:rsidRDefault="008A421B" w:rsidP="00025111">
      <w:pPr>
        <w:ind w:left="1416"/>
        <w:rPr>
          <w:i/>
          <w:iCs/>
          <w:kern w:val="32"/>
          <w:sz w:val="20"/>
          <w:szCs w:val="20"/>
        </w:rPr>
      </w:pPr>
    </w:p>
    <w:p w:rsidR="008A421B" w:rsidRPr="00B62782" w:rsidRDefault="008A421B" w:rsidP="00025111">
      <w:pPr>
        <w:ind w:left="1416"/>
        <w:rPr>
          <w:iCs/>
          <w:kern w:val="32"/>
          <w:sz w:val="20"/>
          <w:szCs w:val="20"/>
        </w:rPr>
      </w:pPr>
    </w:p>
    <w:p w:rsidR="008A421B" w:rsidRDefault="008A421B" w:rsidP="00025111">
      <w:pPr>
        <w:ind w:left="1413"/>
        <w:rPr>
          <w:iCs/>
          <w:kern w:val="32"/>
        </w:rPr>
      </w:pPr>
      <w:r>
        <w:rPr>
          <w:iCs/>
          <w:kern w:val="32"/>
        </w:rPr>
        <w:t>Si evaluamos las respuestas obtenidas en cada pregunta por sus gráficos podemos concluir que:</w:t>
      </w:r>
    </w:p>
    <w:p w:rsidR="008A421B" w:rsidRDefault="008A421B" w:rsidP="00025111">
      <w:pPr>
        <w:ind w:left="1413"/>
        <w:rPr>
          <w:iCs/>
          <w:kern w:val="32"/>
        </w:rPr>
      </w:pPr>
      <w:r>
        <w:rPr>
          <w:iCs/>
          <w:kern w:val="32"/>
        </w:rPr>
        <w:tab/>
        <w:t>En la pregunta 1 los juegos más jugados son los de plataformas y estrategia.</w:t>
      </w:r>
    </w:p>
    <w:p w:rsidR="008A421B" w:rsidRDefault="008A421B" w:rsidP="00025111">
      <w:pPr>
        <w:ind w:left="1413"/>
        <w:rPr>
          <w:iCs/>
          <w:kern w:val="32"/>
        </w:rPr>
      </w:pPr>
      <w:r>
        <w:rPr>
          <w:iCs/>
          <w:kern w:val="32"/>
        </w:rPr>
        <w:t>En la pregunta 2 que el título escogido para este juego es acertado en cuanto a su género.</w:t>
      </w:r>
    </w:p>
    <w:p w:rsidR="008A421B" w:rsidRDefault="008A421B" w:rsidP="00025111">
      <w:pPr>
        <w:ind w:left="1413"/>
        <w:rPr>
          <w:iCs/>
          <w:kern w:val="32"/>
        </w:rPr>
      </w:pPr>
      <w:r>
        <w:rPr>
          <w:iCs/>
          <w:kern w:val="32"/>
        </w:rPr>
        <w:t>En la pregunta 3 que este modelo de juego escogido puede tanto beneficiar la proyecto como perjudicarlo ya que tanto las valoraciones negativas como las positivas son prácticamente las mismas.</w:t>
      </w:r>
    </w:p>
    <w:p w:rsidR="008A421B" w:rsidRDefault="008A421B" w:rsidP="00621C58">
      <w:pPr>
        <w:ind w:left="1413"/>
        <w:rPr>
          <w:iCs/>
          <w:kern w:val="32"/>
        </w:rPr>
      </w:pPr>
      <w:r>
        <w:rPr>
          <w:iCs/>
          <w:kern w:val="32"/>
        </w:rPr>
        <w:t>Y finalmente en la pregunta 4, que el juego puede encajar muy bien en los dispositivos móviles y que por lo tanto sería una buena idea adaptarlo para estos.</w:t>
      </w:r>
    </w:p>
    <w:p w:rsidR="008A421B" w:rsidRDefault="008A421B" w:rsidP="00621C58">
      <w:pPr>
        <w:ind w:left="1413"/>
        <w:rPr>
          <w:iCs/>
          <w:kern w:val="32"/>
        </w:rPr>
      </w:pPr>
    </w:p>
    <w:p w:rsidR="008A421B" w:rsidRDefault="008A421B" w:rsidP="00621C58">
      <w:pPr>
        <w:ind w:left="1413"/>
        <w:rPr>
          <w:iCs/>
          <w:kern w:val="32"/>
        </w:rPr>
      </w:pPr>
    </w:p>
    <w:p w:rsidR="008A421B" w:rsidRDefault="008A421B" w:rsidP="00025111">
      <w:pPr>
        <w:ind w:left="1413"/>
        <w:rPr>
          <w:iCs/>
          <w:kern w:val="32"/>
        </w:rPr>
      </w:pPr>
    </w:p>
    <w:p w:rsidR="008A421B" w:rsidRDefault="008A421B" w:rsidP="00025111">
      <w:pPr>
        <w:ind w:left="1413"/>
        <w:rPr>
          <w:iCs/>
          <w:kern w:val="32"/>
        </w:rPr>
      </w:pPr>
    </w:p>
    <w:p w:rsidR="008A421B" w:rsidRDefault="008A421B" w:rsidP="00025111">
      <w:pPr>
        <w:ind w:left="1413"/>
        <w:rPr>
          <w:iCs/>
          <w:kern w:val="32"/>
        </w:rPr>
      </w:pPr>
    </w:p>
    <w:p w:rsidR="008A421B" w:rsidRDefault="008A421B" w:rsidP="00025111">
      <w:pPr>
        <w:ind w:left="1413"/>
        <w:rPr>
          <w:iCs/>
          <w:kern w:val="32"/>
        </w:rPr>
      </w:pPr>
    </w:p>
    <w:p w:rsidR="008A421B" w:rsidRDefault="008A421B" w:rsidP="00025111">
      <w:pPr>
        <w:ind w:left="1413"/>
        <w:rPr>
          <w:iCs/>
          <w:kern w:val="32"/>
        </w:rPr>
      </w:pPr>
    </w:p>
    <w:p w:rsidR="008A421B" w:rsidRDefault="008A421B" w:rsidP="00025111">
      <w:pPr>
        <w:ind w:left="1413"/>
        <w:rPr>
          <w:iCs/>
          <w:kern w:val="32"/>
        </w:rPr>
      </w:pPr>
    </w:p>
    <w:p w:rsidR="008A421B" w:rsidRDefault="008A421B" w:rsidP="00025111">
      <w:pPr>
        <w:ind w:left="1413"/>
        <w:rPr>
          <w:iCs/>
          <w:kern w:val="32"/>
        </w:rPr>
      </w:pPr>
    </w:p>
    <w:p w:rsidR="008A421B" w:rsidRDefault="008A421B" w:rsidP="0047557A">
      <w:pPr>
        <w:rPr>
          <w:iCs/>
          <w:kern w:val="32"/>
        </w:rPr>
      </w:pPr>
    </w:p>
    <w:p w:rsidR="008A421B" w:rsidRPr="00E33204" w:rsidRDefault="008A421B" w:rsidP="00025111">
      <w:pPr>
        <w:ind w:left="1413"/>
        <w:rPr>
          <w:iCs/>
          <w:kern w:val="32"/>
        </w:rPr>
      </w:pPr>
    </w:p>
    <w:p w:rsidR="008A421B" w:rsidRPr="00E33204" w:rsidRDefault="008A421B" w:rsidP="00025111">
      <w:pPr>
        <w:ind w:left="1413"/>
        <w:rPr>
          <w:iCs/>
          <w:kern w:val="32"/>
        </w:rPr>
      </w:pPr>
      <w:r w:rsidRPr="00E33204">
        <w:rPr>
          <w:iCs/>
          <w:kern w:val="32"/>
        </w:rPr>
        <w:t>Además de esta encuesta</w:t>
      </w:r>
      <w:r>
        <w:rPr>
          <w:iCs/>
          <w:kern w:val="32"/>
        </w:rPr>
        <w:t xml:space="preserve"> y de la alpha</w:t>
      </w:r>
      <w:r w:rsidRPr="00E33204">
        <w:rPr>
          <w:iCs/>
          <w:kern w:val="32"/>
        </w:rPr>
        <w:t xml:space="preserve"> se ha realizado un diagrama de casos</w:t>
      </w:r>
      <w:r>
        <w:rPr>
          <w:iCs/>
          <w:kern w:val="32"/>
        </w:rPr>
        <w:t xml:space="preserve"> </w:t>
      </w:r>
      <w:r w:rsidRPr="00E33204">
        <w:rPr>
          <w:iCs/>
          <w:kern w:val="32"/>
        </w:rPr>
        <w:t>de uso</w:t>
      </w:r>
      <w:r>
        <w:rPr>
          <w:iCs/>
          <w:kern w:val="32"/>
        </w:rPr>
        <w:t xml:space="preserve"> </w:t>
      </w:r>
      <w:r w:rsidRPr="0047557A">
        <w:rPr>
          <w:iCs/>
          <w:kern w:val="32"/>
        </w:rPr>
        <w:t>[Figura 7]</w:t>
      </w:r>
      <w:r w:rsidRPr="00E33204">
        <w:rPr>
          <w:iCs/>
          <w:kern w:val="32"/>
        </w:rPr>
        <w:t xml:space="preserve"> para ver más fácilmente las funcionalidades del juego:</w:t>
      </w:r>
    </w:p>
    <w:p w:rsidR="008A421B" w:rsidRPr="00E33204" w:rsidRDefault="008A421B" w:rsidP="00025111">
      <w:pPr>
        <w:ind w:left="1413"/>
        <w:rPr>
          <w:iCs/>
          <w:kern w:val="32"/>
        </w:rPr>
      </w:pPr>
    </w:p>
    <w:p w:rsidR="008A421B" w:rsidRPr="00E33204" w:rsidRDefault="008A421B" w:rsidP="00025111">
      <w:pPr>
        <w:ind w:left="1413"/>
        <w:rPr>
          <w:iCs/>
          <w:kern w:val="32"/>
        </w:rPr>
      </w:pPr>
      <w:r>
        <w:rPr>
          <w:noProof/>
          <w:lang w:val="en-US" w:eastAsia="en-US"/>
        </w:rPr>
        <w:pict>
          <v:shape id="_x0000_s1032" type="#_x0000_t75" alt="http://grapholite.com/Publish/17240/png/1/0" style="position:absolute;left:0;text-align:left;margin-left:1in;margin-top:7pt;width:352.45pt;height:325.65pt;z-index:251660800">
            <v:imagedata r:id="rId17" o:title="" cropbottom="27496f" cropright="7224f"/>
            <w10:wrap type="square"/>
          </v:shape>
        </w:pict>
      </w:r>
    </w:p>
    <w:p w:rsidR="008A421B" w:rsidRPr="00E33204" w:rsidRDefault="008A421B" w:rsidP="00025111">
      <w:pPr>
        <w:ind w:left="1413"/>
        <w:rPr>
          <w:iCs/>
          <w:kern w:val="32"/>
        </w:rPr>
      </w:pPr>
    </w:p>
    <w:p w:rsidR="008A421B" w:rsidRPr="00E33204" w:rsidRDefault="008A421B" w:rsidP="00025111">
      <w:pPr>
        <w:ind w:left="1413"/>
        <w:rPr>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ind w:left="708"/>
        <w:rPr>
          <w:i/>
          <w:iCs/>
          <w:kern w:val="32"/>
        </w:rPr>
      </w:pPr>
    </w:p>
    <w:p w:rsidR="008A421B" w:rsidRPr="00E33204" w:rsidRDefault="008A421B" w:rsidP="00025111">
      <w:pPr>
        <w:rPr>
          <w:i/>
          <w:iCs/>
          <w:kern w:val="32"/>
        </w:rPr>
      </w:pPr>
    </w:p>
    <w:p w:rsidR="008A421B" w:rsidRPr="00E33204" w:rsidRDefault="008A421B" w:rsidP="00025111">
      <w:pPr>
        <w:ind w:left="1413"/>
        <w:rPr>
          <w:iCs/>
          <w:kern w:val="32"/>
        </w:rPr>
      </w:pPr>
      <w:r w:rsidRPr="00E33204">
        <w:rPr>
          <w:iCs/>
          <w:kern w:val="32"/>
        </w:rPr>
        <w:t xml:space="preserve">Y </w:t>
      </w:r>
    </w:p>
    <w:p w:rsidR="008A421B" w:rsidRPr="00E33204" w:rsidRDefault="008A421B" w:rsidP="00025111">
      <w:pPr>
        <w:ind w:left="1413"/>
        <w:rPr>
          <w:iCs/>
          <w:kern w:val="32"/>
        </w:rPr>
      </w:pPr>
    </w:p>
    <w:p w:rsidR="008A421B" w:rsidRPr="00E33204" w:rsidRDefault="008A421B" w:rsidP="00025111">
      <w:pPr>
        <w:ind w:left="1413"/>
        <w:rPr>
          <w:iCs/>
          <w:kern w:val="32"/>
        </w:rPr>
      </w:pPr>
    </w:p>
    <w:p w:rsidR="008A421B" w:rsidRPr="00E33204" w:rsidRDefault="008A421B" w:rsidP="00025111">
      <w:pPr>
        <w:ind w:left="1413"/>
        <w:rPr>
          <w:iCs/>
          <w:kern w:val="32"/>
        </w:rPr>
      </w:pPr>
    </w:p>
    <w:p w:rsidR="008A421B" w:rsidRPr="00E33204" w:rsidRDefault="008A421B" w:rsidP="00025111">
      <w:pPr>
        <w:ind w:left="1413"/>
        <w:rPr>
          <w:iCs/>
          <w:kern w:val="32"/>
        </w:rPr>
      </w:pPr>
    </w:p>
    <w:p w:rsidR="008A421B" w:rsidRPr="00E33204" w:rsidRDefault="008A421B" w:rsidP="00025111">
      <w:pPr>
        <w:ind w:left="1413"/>
        <w:rPr>
          <w:iCs/>
          <w:kern w:val="32"/>
        </w:rPr>
      </w:pPr>
    </w:p>
    <w:p w:rsidR="008A421B" w:rsidRPr="00E33204" w:rsidRDefault="008A421B" w:rsidP="00025111">
      <w:pPr>
        <w:ind w:left="1413"/>
        <w:rPr>
          <w:iCs/>
          <w:kern w:val="32"/>
        </w:rPr>
      </w:pPr>
    </w:p>
    <w:p w:rsidR="008A421B" w:rsidRPr="00E33204" w:rsidRDefault="008A421B" w:rsidP="00025111">
      <w:pPr>
        <w:ind w:left="1413"/>
        <w:rPr>
          <w:iCs/>
          <w:kern w:val="32"/>
        </w:rPr>
      </w:pPr>
    </w:p>
    <w:p w:rsidR="008A421B" w:rsidRPr="008C1568" w:rsidRDefault="008A421B" w:rsidP="00025111">
      <w:pPr>
        <w:ind w:left="1416"/>
        <w:rPr>
          <w:i/>
          <w:iCs/>
          <w:kern w:val="32"/>
          <w:sz w:val="20"/>
          <w:szCs w:val="20"/>
        </w:rPr>
      </w:pPr>
      <w:r>
        <w:rPr>
          <w:i/>
          <w:iCs/>
          <w:kern w:val="32"/>
          <w:sz w:val="20"/>
          <w:szCs w:val="20"/>
        </w:rPr>
        <w:t>Figura 7: Casos de uso  [ 15/10/2013]</w:t>
      </w:r>
    </w:p>
    <w:p w:rsidR="008A421B" w:rsidRPr="009C0C93" w:rsidRDefault="008A421B" w:rsidP="00025111">
      <w:pPr>
        <w:ind w:left="1416"/>
        <w:rPr>
          <w:i/>
          <w:iCs/>
          <w:kern w:val="32"/>
          <w:sz w:val="20"/>
          <w:szCs w:val="20"/>
        </w:rPr>
      </w:pPr>
    </w:p>
    <w:p w:rsidR="008A421B" w:rsidRPr="00E33204" w:rsidRDefault="008A421B" w:rsidP="00025111">
      <w:pPr>
        <w:ind w:left="1413"/>
        <w:rPr>
          <w:iCs/>
          <w:kern w:val="32"/>
        </w:rPr>
      </w:pPr>
    </w:p>
    <w:p w:rsidR="008A421B" w:rsidRPr="00E33204" w:rsidRDefault="008A421B" w:rsidP="00025111">
      <w:pPr>
        <w:ind w:left="1413"/>
        <w:rPr>
          <w:iCs/>
          <w:kern w:val="32"/>
        </w:rPr>
      </w:pPr>
    </w:p>
    <w:p w:rsidR="008A421B" w:rsidRPr="00E33204" w:rsidRDefault="008A421B" w:rsidP="00025111">
      <w:pPr>
        <w:ind w:left="1413"/>
        <w:rPr>
          <w:iCs/>
          <w:kern w:val="32"/>
        </w:rPr>
      </w:pPr>
    </w:p>
    <w:p w:rsidR="008A421B" w:rsidRPr="00E33204" w:rsidRDefault="008A421B" w:rsidP="00025111">
      <w:pPr>
        <w:ind w:left="1413"/>
        <w:rPr>
          <w:iCs/>
          <w:kern w:val="32"/>
        </w:rPr>
      </w:pPr>
    </w:p>
    <w:p w:rsidR="008A421B" w:rsidRPr="00E33204" w:rsidRDefault="008A421B" w:rsidP="00025111">
      <w:pPr>
        <w:ind w:left="1413"/>
        <w:rPr>
          <w:iCs/>
          <w:kern w:val="32"/>
        </w:rPr>
      </w:pPr>
    </w:p>
    <w:p w:rsidR="008A421B" w:rsidRPr="00E33204" w:rsidRDefault="008A421B" w:rsidP="00025111">
      <w:pPr>
        <w:ind w:left="1413"/>
        <w:rPr>
          <w:iCs/>
          <w:kern w:val="32"/>
        </w:rPr>
      </w:pPr>
    </w:p>
    <w:p w:rsidR="008A421B" w:rsidRPr="00E33204" w:rsidRDefault="008A421B" w:rsidP="00025111">
      <w:pPr>
        <w:ind w:left="1413"/>
        <w:rPr>
          <w:iCs/>
          <w:kern w:val="32"/>
        </w:rPr>
      </w:pPr>
    </w:p>
    <w:p w:rsidR="008A421B" w:rsidRDefault="008A421B" w:rsidP="00025111">
      <w:pPr>
        <w:ind w:left="1413"/>
        <w:rPr>
          <w:iCs/>
          <w:kern w:val="32"/>
        </w:rPr>
      </w:pPr>
    </w:p>
    <w:p w:rsidR="008A421B" w:rsidRDefault="008A421B" w:rsidP="00025111">
      <w:pPr>
        <w:ind w:left="1413"/>
        <w:rPr>
          <w:iCs/>
          <w:kern w:val="32"/>
        </w:rPr>
      </w:pPr>
    </w:p>
    <w:p w:rsidR="008A421B" w:rsidRDefault="008A421B" w:rsidP="00025111">
      <w:pPr>
        <w:ind w:left="1413"/>
        <w:rPr>
          <w:iCs/>
          <w:kern w:val="32"/>
        </w:rPr>
      </w:pPr>
    </w:p>
    <w:p w:rsidR="008A421B" w:rsidRDefault="008A421B" w:rsidP="00025111">
      <w:pPr>
        <w:ind w:left="1413"/>
        <w:rPr>
          <w:iCs/>
          <w:kern w:val="32"/>
        </w:rPr>
      </w:pPr>
    </w:p>
    <w:p w:rsidR="008A421B" w:rsidRDefault="008A421B" w:rsidP="00025111">
      <w:pPr>
        <w:ind w:left="1413"/>
        <w:rPr>
          <w:iCs/>
          <w:kern w:val="32"/>
        </w:rPr>
      </w:pPr>
    </w:p>
    <w:p w:rsidR="008A421B" w:rsidRDefault="008A421B" w:rsidP="00025111">
      <w:pPr>
        <w:ind w:left="1413"/>
        <w:rPr>
          <w:iCs/>
          <w:kern w:val="32"/>
        </w:rPr>
      </w:pPr>
    </w:p>
    <w:p w:rsidR="008A421B" w:rsidRDefault="008A421B" w:rsidP="00025111">
      <w:pPr>
        <w:ind w:left="1413"/>
        <w:rPr>
          <w:iCs/>
          <w:kern w:val="32"/>
        </w:rPr>
      </w:pPr>
    </w:p>
    <w:p w:rsidR="008A421B" w:rsidRDefault="008A421B" w:rsidP="00025111">
      <w:pPr>
        <w:ind w:left="1413"/>
        <w:rPr>
          <w:iCs/>
          <w:kern w:val="32"/>
        </w:rPr>
      </w:pPr>
    </w:p>
    <w:p w:rsidR="008A421B" w:rsidRDefault="008A421B" w:rsidP="00025111">
      <w:pPr>
        <w:rPr>
          <w:iCs/>
          <w:kern w:val="32"/>
        </w:rPr>
      </w:pPr>
    </w:p>
    <w:p w:rsidR="008A421B" w:rsidRPr="00E33204" w:rsidRDefault="008A421B" w:rsidP="00025111">
      <w:pPr>
        <w:ind w:left="1413"/>
        <w:rPr>
          <w:iCs/>
          <w:kern w:val="32"/>
        </w:rPr>
      </w:pPr>
      <w:r w:rsidRPr="00E33204">
        <w:rPr>
          <w:iCs/>
          <w:kern w:val="32"/>
        </w:rPr>
        <w:t>Finalmente un diagrama UML</w:t>
      </w:r>
      <w:r>
        <w:rPr>
          <w:iCs/>
          <w:kern w:val="32"/>
        </w:rPr>
        <w:t xml:space="preserve"> </w:t>
      </w:r>
      <w:r w:rsidRPr="00E33204">
        <w:rPr>
          <w:iCs/>
          <w:kern w:val="32"/>
        </w:rPr>
        <w:t>[10]</w:t>
      </w:r>
      <w:r>
        <w:rPr>
          <w:iCs/>
          <w:kern w:val="32"/>
        </w:rPr>
        <w:t xml:space="preserve"> </w:t>
      </w:r>
      <w:r w:rsidRPr="00E33204">
        <w:rPr>
          <w:iCs/>
          <w:kern w:val="32"/>
        </w:rPr>
        <w:t>provisional</w:t>
      </w:r>
      <w:r>
        <w:rPr>
          <w:iCs/>
          <w:kern w:val="32"/>
        </w:rPr>
        <w:t xml:space="preserve"> [Figura 8]</w:t>
      </w:r>
      <w:r w:rsidRPr="00E33204">
        <w:rPr>
          <w:iCs/>
          <w:kern w:val="32"/>
        </w:rPr>
        <w:t xml:space="preserve"> de las clases de las cuales se compone el juego:</w:t>
      </w:r>
    </w:p>
    <w:p w:rsidR="008A421B" w:rsidRPr="00E33204" w:rsidRDefault="008A421B" w:rsidP="00025111">
      <w:pPr>
        <w:ind w:left="1413"/>
        <w:rPr>
          <w:iCs/>
          <w:kern w:val="32"/>
        </w:rPr>
      </w:pPr>
    </w:p>
    <w:p w:rsidR="008A421B" w:rsidRPr="00E33204" w:rsidRDefault="008A421B" w:rsidP="00496028">
      <w:pPr>
        <w:ind w:left="-1620"/>
        <w:rPr>
          <w:iCs/>
          <w:kern w:val="32"/>
        </w:rPr>
      </w:pPr>
      <w:r w:rsidRPr="00496028">
        <w:rPr>
          <w:noProof/>
          <w:lang w:val="en-US" w:eastAsia="en-US"/>
        </w:rPr>
        <w:pict>
          <v:shape id="_x0000_i1026" type="#_x0000_t75" style="width:548.25pt;height:591.75pt">
            <v:imagedata r:id="rId18" o:title=""/>
          </v:shape>
        </w:pict>
      </w:r>
    </w:p>
    <w:p w:rsidR="008A421B" w:rsidRPr="009C0C93" w:rsidRDefault="008A421B" w:rsidP="00025111">
      <w:pPr>
        <w:ind w:left="1416"/>
        <w:rPr>
          <w:i/>
          <w:iCs/>
          <w:kern w:val="32"/>
          <w:sz w:val="20"/>
          <w:szCs w:val="20"/>
        </w:rPr>
      </w:pPr>
      <w:r>
        <w:rPr>
          <w:i/>
          <w:iCs/>
          <w:kern w:val="32"/>
          <w:sz w:val="20"/>
          <w:szCs w:val="20"/>
        </w:rPr>
        <w:t>Figura 8: Diagrama [ 25/11/2013]</w:t>
      </w:r>
    </w:p>
    <w:p w:rsidR="008A421B" w:rsidRPr="00496028" w:rsidRDefault="008A421B" w:rsidP="00025111">
      <w:pPr>
        <w:rPr>
          <w:iCs/>
          <w:kern w:val="32"/>
          <w:u w:val="single"/>
        </w:rPr>
      </w:pPr>
    </w:p>
    <w:p w:rsidR="008A421B" w:rsidRDefault="008A421B" w:rsidP="00025111">
      <w:pPr>
        <w:ind w:left="1413"/>
        <w:rPr>
          <w:iCs/>
          <w:kern w:val="32"/>
        </w:rPr>
      </w:pPr>
      <w:r>
        <w:rPr>
          <w:iCs/>
          <w:kern w:val="32"/>
        </w:rPr>
        <w:t>Y la explicación de cada clase:</w:t>
      </w:r>
    </w:p>
    <w:p w:rsidR="008A421B" w:rsidRDefault="008A421B" w:rsidP="00025111">
      <w:pPr>
        <w:ind w:left="1413"/>
        <w:rPr>
          <w:iCs/>
          <w:kern w:val="32"/>
        </w:rPr>
      </w:pPr>
    </w:p>
    <w:p w:rsidR="008A421B" w:rsidRPr="00E33204" w:rsidRDefault="008A421B" w:rsidP="00025111">
      <w:pPr>
        <w:ind w:left="1413"/>
        <w:rPr>
          <w:iCs/>
          <w:kern w:val="32"/>
        </w:rPr>
      </w:pPr>
      <w:r w:rsidRPr="00E33204">
        <w:rPr>
          <w:iCs/>
          <w:kern w:val="32"/>
        </w:rPr>
        <w:t>-Clase Main: Se trata de la clase principal, la que ejecutará todos los modulos del juego.</w:t>
      </w:r>
    </w:p>
    <w:p w:rsidR="008A421B" w:rsidRPr="00E33204" w:rsidRDefault="008A421B" w:rsidP="00025111">
      <w:pPr>
        <w:ind w:left="1413"/>
        <w:rPr>
          <w:iCs/>
          <w:kern w:val="32"/>
        </w:rPr>
      </w:pPr>
      <w:r w:rsidRPr="00E33204">
        <w:rPr>
          <w:iCs/>
          <w:kern w:val="32"/>
        </w:rPr>
        <w:t>-Clase MyGameData: Se trata de la clase que contiene todos los datos referentes a los niveles, como la carga de estos y el guardado del estado del juego.</w:t>
      </w:r>
    </w:p>
    <w:p w:rsidR="008A421B" w:rsidRPr="00E33204" w:rsidRDefault="008A421B" w:rsidP="00025111">
      <w:pPr>
        <w:ind w:left="1413"/>
        <w:rPr>
          <w:iCs/>
          <w:kern w:val="32"/>
        </w:rPr>
      </w:pPr>
      <w:r w:rsidRPr="00E33204">
        <w:rPr>
          <w:iCs/>
          <w:kern w:val="32"/>
        </w:rPr>
        <w:t>-Clase AlevelManager: Se encarga de controlar todos los niveles, cargarlos, guardarlos etc...</w:t>
      </w:r>
    </w:p>
    <w:p w:rsidR="008A421B" w:rsidRPr="00E33204" w:rsidRDefault="008A421B" w:rsidP="00025111">
      <w:pPr>
        <w:ind w:left="1413"/>
        <w:rPr>
          <w:iCs/>
          <w:kern w:val="32"/>
        </w:rPr>
      </w:pPr>
      <w:r w:rsidRPr="00E33204">
        <w:rPr>
          <w:iCs/>
          <w:kern w:val="32"/>
        </w:rPr>
        <w:t>-Clase Alevels: Contiene todos los objetos que son comunes en todos los niveles.</w:t>
      </w:r>
    </w:p>
    <w:p w:rsidR="008A421B" w:rsidRDefault="008A421B" w:rsidP="00025111">
      <w:pPr>
        <w:ind w:left="1413"/>
        <w:rPr>
          <w:iCs/>
          <w:kern w:val="32"/>
        </w:rPr>
      </w:pPr>
      <w:r w:rsidRPr="00E33204">
        <w:rPr>
          <w:iCs/>
          <w:kern w:val="32"/>
        </w:rPr>
        <w:t>-Clase LevelA1: Es la clase que contiene los objetos y eventos pertenecientes al nivel 1, cada nivel tendrá su propia clase</w:t>
      </w:r>
    </w:p>
    <w:p w:rsidR="008A421B" w:rsidRDefault="008A421B" w:rsidP="00025111">
      <w:pPr>
        <w:ind w:left="1413"/>
        <w:rPr>
          <w:iCs/>
          <w:kern w:val="32"/>
        </w:rPr>
      </w:pPr>
      <w:r>
        <w:rPr>
          <w:iCs/>
          <w:kern w:val="32"/>
        </w:rPr>
        <w:t>-Clase Inventory: Guarda todos los objetos que el jugador va recolectando por el mapa, para poder usarlos o combinarlos.</w:t>
      </w:r>
    </w:p>
    <w:p w:rsidR="008A421B" w:rsidRDefault="008A421B" w:rsidP="00025111">
      <w:pPr>
        <w:ind w:left="1413"/>
        <w:rPr>
          <w:iCs/>
          <w:kern w:val="32"/>
        </w:rPr>
      </w:pPr>
      <w:r>
        <w:rPr>
          <w:iCs/>
          <w:kern w:val="32"/>
        </w:rPr>
        <w:t>-Clase GameObject: Objetos que se encuentran dentro del inventario con sus propiedades.</w:t>
      </w:r>
    </w:p>
    <w:p w:rsidR="008A421B" w:rsidRDefault="008A421B" w:rsidP="00025111">
      <w:pPr>
        <w:ind w:left="1413"/>
        <w:rPr>
          <w:iCs/>
          <w:kern w:val="32"/>
        </w:rPr>
      </w:pPr>
      <w:r>
        <w:rPr>
          <w:iCs/>
          <w:kern w:val="32"/>
        </w:rPr>
        <w:t>-Clase UsedItem: Objeto que el usuario tiene marcado y por lo tanto podrá usar al presionar una tecla designada.</w:t>
      </w:r>
    </w:p>
    <w:p w:rsidR="008A421B" w:rsidRDefault="008A421B" w:rsidP="00025111">
      <w:pPr>
        <w:ind w:left="1413"/>
        <w:rPr>
          <w:iCs/>
          <w:kern w:val="32"/>
        </w:rPr>
      </w:pPr>
      <w:r>
        <w:rPr>
          <w:iCs/>
          <w:kern w:val="32"/>
        </w:rPr>
        <w:t>-Clase MessageBox: Se encarga de crear una caja según el tamaño y color deseado con mensajes en su interior.</w:t>
      </w:r>
    </w:p>
    <w:p w:rsidR="008A421B" w:rsidRDefault="008A421B" w:rsidP="00025111">
      <w:pPr>
        <w:ind w:left="1413"/>
        <w:rPr>
          <w:iCs/>
          <w:kern w:val="32"/>
        </w:rPr>
      </w:pPr>
      <w:r>
        <w:rPr>
          <w:iCs/>
          <w:kern w:val="32"/>
        </w:rPr>
        <w:t>-Clase LifeBar: Elemento de la interfaz de usuario que muestra la vida actual del jugador.</w:t>
      </w:r>
    </w:p>
    <w:p w:rsidR="008A421B" w:rsidRDefault="008A421B" w:rsidP="00025111">
      <w:pPr>
        <w:ind w:left="1413"/>
        <w:rPr>
          <w:iCs/>
          <w:kern w:val="32"/>
        </w:rPr>
      </w:pPr>
      <w:r>
        <w:rPr>
          <w:iCs/>
          <w:kern w:val="32"/>
        </w:rPr>
        <w:t>-Clase LevelObjects: Objetos que se encuentran por el mapa a la espera de ser recogidos por el jugador para añadirlos en su inventario.</w:t>
      </w:r>
    </w:p>
    <w:p w:rsidR="008A421B" w:rsidRDefault="008A421B" w:rsidP="00025111">
      <w:pPr>
        <w:ind w:left="1413"/>
        <w:rPr>
          <w:iCs/>
          <w:kern w:val="32"/>
        </w:rPr>
      </w:pPr>
      <w:r>
        <w:rPr>
          <w:iCs/>
          <w:kern w:val="32"/>
        </w:rPr>
        <w:t>-Clase Weapon: Clase que gestiona el armamento que tiene el jugador en la partida.</w:t>
      </w:r>
    </w:p>
    <w:p w:rsidR="008A421B" w:rsidRPr="00E33204" w:rsidRDefault="008A421B" w:rsidP="00025111">
      <w:pPr>
        <w:ind w:left="1413"/>
        <w:rPr>
          <w:iCs/>
          <w:kern w:val="32"/>
        </w:rPr>
      </w:pPr>
      <w:r>
        <w:rPr>
          <w:iCs/>
          <w:kern w:val="32"/>
        </w:rPr>
        <w:t>-Clase CocoCannon: Clase que contiene la información y comportamiento de una de las armas del juego, cada arma dispondrá de una clase.</w:t>
      </w:r>
    </w:p>
    <w:p w:rsidR="008A421B" w:rsidRPr="00E33204" w:rsidRDefault="008A421B" w:rsidP="00025111">
      <w:pPr>
        <w:ind w:left="1413"/>
        <w:rPr>
          <w:iCs/>
          <w:kern w:val="32"/>
        </w:rPr>
      </w:pPr>
      <w:r w:rsidRPr="00E33204">
        <w:rPr>
          <w:iCs/>
          <w:kern w:val="32"/>
        </w:rPr>
        <w:t>-Clase Player: Se encarga de mostrar y permitir que el usuario controle el jugador o protagonista.</w:t>
      </w:r>
    </w:p>
    <w:p w:rsidR="008A421B" w:rsidRPr="00E33204" w:rsidRDefault="008A421B" w:rsidP="00025111">
      <w:pPr>
        <w:rPr>
          <w:iCs/>
          <w:kern w:val="32"/>
        </w:rPr>
      </w:pPr>
    </w:p>
    <w:p w:rsidR="008A421B" w:rsidRPr="00E33204" w:rsidRDefault="008A421B" w:rsidP="00025111">
      <w:pPr>
        <w:ind w:left="708"/>
        <w:rPr>
          <w:i/>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Default="008A421B" w:rsidP="00025111">
      <w:pPr>
        <w:ind w:left="708"/>
        <w:rPr>
          <w:iCs/>
          <w:kern w:val="32"/>
        </w:rPr>
      </w:pPr>
    </w:p>
    <w:p w:rsidR="008A421B" w:rsidRPr="00E33204" w:rsidRDefault="008A421B" w:rsidP="00025111">
      <w:pPr>
        <w:ind w:left="708"/>
        <w:rPr>
          <w:iCs/>
          <w:kern w:val="32"/>
        </w:rPr>
      </w:pPr>
    </w:p>
    <w:p w:rsidR="008A421B" w:rsidRPr="00E33204" w:rsidRDefault="008A421B" w:rsidP="00025111">
      <w:pPr>
        <w:ind w:left="708"/>
        <w:rPr>
          <w:b/>
          <w:iCs/>
          <w:kern w:val="32"/>
        </w:rPr>
      </w:pPr>
      <w:r w:rsidRPr="00E33204">
        <w:rPr>
          <w:b/>
          <w:iCs/>
          <w:kern w:val="32"/>
        </w:rPr>
        <w:t>4.3 Elaboración</w:t>
      </w:r>
    </w:p>
    <w:p w:rsidR="008A421B" w:rsidRDefault="008A421B" w:rsidP="00025111">
      <w:pPr>
        <w:ind w:left="1410"/>
        <w:rPr>
          <w:iCs/>
          <w:kern w:val="32"/>
        </w:rPr>
      </w:pPr>
      <w:r w:rsidRPr="00E33204">
        <w:rPr>
          <w:iCs/>
          <w:kern w:val="32"/>
        </w:rPr>
        <w:t xml:space="preserve">En esta fase se dedica exclusivamente a implementar el videojuego. </w:t>
      </w:r>
    </w:p>
    <w:p w:rsidR="008A421B" w:rsidRPr="00E33204" w:rsidRDefault="008A421B" w:rsidP="00025111">
      <w:pPr>
        <w:ind w:left="1410"/>
        <w:rPr>
          <w:iCs/>
          <w:kern w:val="32"/>
        </w:rPr>
      </w:pPr>
      <w:r w:rsidRPr="00E33204">
        <w:rPr>
          <w:iCs/>
          <w:kern w:val="32"/>
        </w:rPr>
        <w:t>Para ello se ha de trabajar de forma iterativa e incremental para lograr una versión ejecutable del juego en cada iteración. Cada iteración se compone de tres etapas: la primera se planifican los objetivos a conseguir en la iteración, en la segunda etapa se desarrollan las características y objetivos planificados y en la tercera etapa se realiza una evaluación de cada iteración para hacer cambios, si es necesario, en el plan actual del proyecto.</w:t>
      </w:r>
    </w:p>
    <w:p w:rsidR="008A421B" w:rsidRDefault="008A421B" w:rsidP="00025111">
      <w:pPr>
        <w:ind w:left="1410"/>
        <w:rPr>
          <w:iCs/>
          <w:kern w:val="32"/>
        </w:rPr>
      </w:pPr>
      <w:r>
        <w:rPr>
          <w:iCs/>
          <w:kern w:val="32"/>
        </w:rPr>
        <w:t>Hasta la fecha de este documento 28/11/2013 se han realizado varios cambios respecto al documento anterior donde se disponían de las siguientes características:</w:t>
      </w:r>
    </w:p>
    <w:p w:rsidR="008A421B" w:rsidRDefault="008A421B" w:rsidP="00F90189">
      <w:pPr>
        <w:numPr>
          <w:ilvl w:val="0"/>
          <w:numId w:val="6"/>
        </w:numPr>
        <w:rPr>
          <w:iCs/>
          <w:kern w:val="32"/>
        </w:rPr>
      </w:pPr>
      <w:r w:rsidRPr="00E33204">
        <w:rPr>
          <w:iCs/>
          <w:kern w:val="32"/>
        </w:rPr>
        <w:t>Puede saltar y agacharse</w:t>
      </w:r>
      <w:r>
        <w:rPr>
          <w:iCs/>
          <w:kern w:val="32"/>
        </w:rPr>
        <w:t>.</w:t>
      </w:r>
    </w:p>
    <w:p w:rsidR="008A421B" w:rsidRDefault="008A421B" w:rsidP="00F90189">
      <w:pPr>
        <w:numPr>
          <w:ilvl w:val="0"/>
          <w:numId w:val="6"/>
        </w:numPr>
        <w:rPr>
          <w:iCs/>
          <w:kern w:val="32"/>
        </w:rPr>
      </w:pPr>
      <w:r w:rsidRPr="00E33204">
        <w:rPr>
          <w:iCs/>
          <w:kern w:val="32"/>
        </w:rPr>
        <w:t>Ya hay colisiones con otros objetos</w:t>
      </w:r>
      <w:r>
        <w:rPr>
          <w:iCs/>
          <w:kern w:val="32"/>
        </w:rPr>
        <w:t>.</w:t>
      </w:r>
    </w:p>
    <w:p w:rsidR="008A421B" w:rsidRDefault="008A421B" w:rsidP="00F90189">
      <w:pPr>
        <w:numPr>
          <w:ilvl w:val="0"/>
          <w:numId w:val="6"/>
        </w:numPr>
        <w:rPr>
          <w:iCs/>
          <w:kern w:val="32"/>
        </w:rPr>
      </w:pPr>
      <w:r w:rsidRPr="00E33204">
        <w:rPr>
          <w:iCs/>
          <w:kern w:val="32"/>
        </w:rPr>
        <w:t>Se pueden lanzar otros objetos</w:t>
      </w:r>
      <w:r>
        <w:rPr>
          <w:iCs/>
          <w:kern w:val="32"/>
        </w:rPr>
        <w:t>.</w:t>
      </w:r>
    </w:p>
    <w:p w:rsidR="008A421B" w:rsidRDefault="008A421B" w:rsidP="00F90189">
      <w:pPr>
        <w:numPr>
          <w:ilvl w:val="0"/>
          <w:numId w:val="6"/>
        </w:numPr>
        <w:rPr>
          <w:iCs/>
          <w:kern w:val="32"/>
        </w:rPr>
      </w:pPr>
      <w:r w:rsidRPr="00E33204">
        <w:rPr>
          <w:iCs/>
          <w:kern w:val="32"/>
        </w:rPr>
        <w:t>Puede saltar y agacharse</w:t>
      </w:r>
      <w:r>
        <w:rPr>
          <w:iCs/>
          <w:kern w:val="32"/>
        </w:rPr>
        <w:t>.</w:t>
      </w:r>
    </w:p>
    <w:p w:rsidR="008A421B" w:rsidRDefault="008A421B" w:rsidP="00F90189">
      <w:pPr>
        <w:ind w:left="1410"/>
        <w:rPr>
          <w:iCs/>
          <w:kern w:val="32"/>
        </w:rPr>
      </w:pPr>
      <w:r w:rsidRPr="00E33204">
        <w:rPr>
          <w:iCs/>
          <w:kern w:val="32"/>
        </w:rPr>
        <w:tab/>
      </w:r>
    </w:p>
    <w:p w:rsidR="008A421B" w:rsidRDefault="008A421B" w:rsidP="00F90189">
      <w:pPr>
        <w:ind w:left="1407"/>
        <w:rPr>
          <w:iCs/>
          <w:kern w:val="32"/>
        </w:rPr>
      </w:pPr>
      <w:r>
        <w:rPr>
          <w:iCs/>
          <w:kern w:val="32"/>
        </w:rPr>
        <w:t>Los nuevos cambios son los siguientes:</w:t>
      </w:r>
    </w:p>
    <w:p w:rsidR="008A421B" w:rsidRDefault="008A421B" w:rsidP="00F90189">
      <w:pPr>
        <w:ind w:left="1407"/>
        <w:rPr>
          <w:iCs/>
          <w:kern w:val="32"/>
        </w:rPr>
      </w:pPr>
    </w:p>
    <w:p w:rsidR="008A421B" w:rsidRDefault="008A421B" w:rsidP="00F90189">
      <w:pPr>
        <w:numPr>
          <w:ilvl w:val="0"/>
          <w:numId w:val="6"/>
        </w:numPr>
        <w:rPr>
          <w:iCs/>
          <w:kern w:val="32"/>
        </w:rPr>
      </w:pPr>
      <w:r>
        <w:rPr>
          <w:iCs/>
          <w:kern w:val="32"/>
        </w:rPr>
        <w:t>Se ha añadido el sistema de objetos recolectables del nivel [Figura 9].</w:t>
      </w:r>
    </w:p>
    <w:p w:rsidR="008A421B" w:rsidRDefault="008A421B" w:rsidP="004F6891">
      <w:pPr>
        <w:ind w:left="1416"/>
        <w:rPr>
          <w:iCs/>
          <w:kern w:val="32"/>
        </w:rPr>
      </w:pPr>
      <w:r>
        <w:rPr>
          <w:iCs/>
          <w:kern w:val="32"/>
        </w:rPr>
        <w:t xml:space="preserve">      </w:t>
      </w:r>
      <w:r w:rsidRPr="006D35F9">
        <w:rPr>
          <w:iCs/>
          <w:kern w:val="32"/>
        </w:rPr>
        <w:pict>
          <v:shape id="_x0000_i1027" type="#_x0000_t75" style="width:386.25pt;height:177pt">
            <v:imagedata r:id="rId19" o:title="" croptop="5504f" cropbottom="34244f" cropleft="32036f" cropright="12275f"/>
          </v:shape>
        </w:pict>
      </w:r>
    </w:p>
    <w:p w:rsidR="008A421B" w:rsidRPr="009C0C93" w:rsidRDefault="008A421B" w:rsidP="004F6891">
      <w:pPr>
        <w:ind w:left="1416" w:firstLine="351"/>
        <w:rPr>
          <w:i/>
          <w:iCs/>
          <w:kern w:val="32"/>
          <w:sz w:val="20"/>
          <w:szCs w:val="20"/>
        </w:rPr>
      </w:pPr>
      <w:r>
        <w:rPr>
          <w:i/>
          <w:iCs/>
          <w:kern w:val="32"/>
          <w:sz w:val="20"/>
          <w:szCs w:val="20"/>
        </w:rPr>
        <w:t>Figura 9: Captura</w:t>
      </w:r>
    </w:p>
    <w:p w:rsidR="008A421B" w:rsidRDefault="008A421B" w:rsidP="004F6891">
      <w:pPr>
        <w:ind w:left="1416"/>
        <w:rPr>
          <w:iCs/>
          <w:kern w:val="32"/>
        </w:rPr>
      </w:pPr>
    </w:p>
    <w:p w:rsidR="008A421B" w:rsidRDefault="008A421B" w:rsidP="004F6891">
      <w:pPr>
        <w:ind w:left="1416"/>
        <w:rPr>
          <w:iCs/>
          <w:kern w:val="32"/>
        </w:rPr>
      </w:pPr>
    </w:p>
    <w:p w:rsidR="008A421B" w:rsidRDefault="008A421B" w:rsidP="004F6891">
      <w:pPr>
        <w:ind w:left="1416"/>
        <w:rPr>
          <w:iCs/>
          <w:kern w:val="32"/>
        </w:rPr>
      </w:pPr>
    </w:p>
    <w:p w:rsidR="008A421B" w:rsidRDefault="008A421B" w:rsidP="004F6891">
      <w:pPr>
        <w:ind w:left="1416"/>
        <w:rPr>
          <w:iCs/>
          <w:kern w:val="32"/>
        </w:rPr>
      </w:pPr>
    </w:p>
    <w:p w:rsidR="008A421B" w:rsidRDefault="008A421B" w:rsidP="004F6891">
      <w:pPr>
        <w:ind w:left="1416"/>
        <w:rPr>
          <w:iCs/>
          <w:kern w:val="32"/>
        </w:rPr>
      </w:pPr>
    </w:p>
    <w:p w:rsidR="008A421B" w:rsidRDefault="008A421B" w:rsidP="004F6891">
      <w:pPr>
        <w:ind w:left="1416"/>
        <w:rPr>
          <w:iCs/>
          <w:kern w:val="32"/>
        </w:rPr>
      </w:pPr>
    </w:p>
    <w:p w:rsidR="008A421B" w:rsidRDefault="008A421B" w:rsidP="004F6891">
      <w:pPr>
        <w:ind w:left="1416"/>
        <w:rPr>
          <w:iCs/>
          <w:kern w:val="32"/>
        </w:rPr>
      </w:pPr>
    </w:p>
    <w:p w:rsidR="008A421B" w:rsidRDefault="008A421B" w:rsidP="004F6891">
      <w:pPr>
        <w:ind w:left="1416"/>
        <w:rPr>
          <w:iCs/>
          <w:kern w:val="32"/>
        </w:rPr>
      </w:pPr>
    </w:p>
    <w:p w:rsidR="008A421B" w:rsidRDefault="008A421B" w:rsidP="004F6891">
      <w:pPr>
        <w:ind w:left="1416"/>
        <w:rPr>
          <w:iCs/>
          <w:kern w:val="32"/>
        </w:rPr>
      </w:pPr>
    </w:p>
    <w:p w:rsidR="008A421B" w:rsidRDefault="008A421B" w:rsidP="004F6891">
      <w:pPr>
        <w:ind w:left="1416"/>
        <w:rPr>
          <w:iCs/>
          <w:kern w:val="32"/>
        </w:rPr>
      </w:pPr>
    </w:p>
    <w:p w:rsidR="008A421B" w:rsidRDefault="008A421B" w:rsidP="004F6891">
      <w:pPr>
        <w:ind w:left="1416"/>
        <w:rPr>
          <w:iCs/>
          <w:kern w:val="32"/>
        </w:rPr>
      </w:pPr>
    </w:p>
    <w:p w:rsidR="008A421B" w:rsidRDefault="008A421B" w:rsidP="004F6891">
      <w:pPr>
        <w:ind w:left="1416"/>
        <w:rPr>
          <w:iCs/>
          <w:kern w:val="32"/>
        </w:rPr>
      </w:pPr>
    </w:p>
    <w:p w:rsidR="008A421B" w:rsidRDefault="008A421B" w:rsidP="004F6891">
      <w:pPr>
        <w:ind w:left="1416"/>
        <w:rPr>
          <w:iCs/>
          <w:kern w:val="32"/>
        </w:rPr>
      </w:pPr>
    </w:p>
    <w:p w:rsidR="008A421B" w:rsidRDefault="008A421B" w:rsidP="004F6891">
      <w:pPr>
        <w:ind w:left="1416"/>
        <w:rPr>
          <w:iCs/>
          <w:kern w:val="32"/>
        </w:rPr>
      </w:pPr>
    </w:p>
    <w:p w:rsidR="008A421B" w:rsidRDefault="008A421B" w:rsidP="00F90189">
      <w:pPr>
        <w:numPr>
          <w:ilvl w:val="0"/>
          <w:numId w:val="6"/>
        </w:numPr>
        <w:rPr>
          <w:iCs/>
          <w:kern w:val="32"/>
        </w:rPr>
      </w:pPr>
      <w:r>
        <w:rPr>
          <w:iCs/>
          <w:kern w:val="32"/>
        </w:rPr>
        <w:t>Se ha añadido el sistema de armamento del jugador [Figura 10].</w:t>
      </w:r>
    </w:p>
    <w:p w:rsidR="008A421B" w:rsidRDefault="008A421B" w:rsidP="004F6891">
      <w:pPr>
        <w:ind w:left="1416"/>
        <w:rPr>
          <w:iCs/>
          <w:kern w:val="32"/>
        </w:rPr>
      </w:pPr>
      <w:r w:rsidRPr="006D35F9">
        <w:rPr>
          <w:iCs/>
          <w:kern w:val="32"/>
        </w:rPr>
        <w:pict>
          <v:shape id="_x0000_i1028" type="#_x0000_t75" style="width:367.5pt;height:172.5pt">
            <v:imagedata r:id="rId20" o:title="" croptop="5862f" cropbottom="33809f" cropleft="32036f" cropright="12641f"/>
          </v:shape>
        </w:pict>
      </w:r>
    </w:p>
    <w:p w:rsidR="008A421B" w:rsidRPr="009C0C93" w:rsidRDefault="008A421B" w:rsidP="004F6891">
      <w:pPr>
        <w:ind w:left="1416" w:firstLine="351"/>
        <w:rPr>
          <w:i/>
          <w:iCs/>
          <w:kern w:val="32"/>
          <w:sz w:val="20"/>
          <w:szCs w:val="20"/>
        </w:rPr>
      </w:pPr>
      <w:r>
        <w:rPr>
          <w:i/>
          <w:iCs/>
          <w:kern w:val="32"/>
          <w:sz w:val="20"/>
          <w:szCs w:val="20"/>
        </w:rPr>
        <w:t>Figura 10: Captura</w:t>
      </w:r>
    </w:p>
    <w:p w:rsidR="008A421B" w:rsidRDefault="008A421B" w:rsidP="004F6891">
      <w:pPr>
        <w:ind w:left="1416"/>
        <w:rPr>
          <w:iCs/>
          <w:kern w:val="32"/>
        </w:rPr>
      </w:pPr>
      <w:r>
        <w:rPr>
          <w:iCs/>
          <w:kern w:val="32"/>
        </w:rPr>
        <w:t xml:space="preserve"> </w:t>
      </w:r>
    </w:p>
    <w:p w:rsidR="008A421B" w:rsidRDefault="008A421B" w:rsidP="00621C58">
      <w:pPr>
        <w:numPr>
          <w:ilvl w:val="0"/>
          <w:numId w:val="6"/>
        </w:numPr>
        <w:rPr>
          <w:iCs/>
          <w:kern w:val="32"/>
        </w:rPr>
      </w:pPr>
      <w:r>
        <w:rPr>
          <w:iCs/>
          <w:kern w:val="32"/>
        </w:rPr>
        <w:t>Se ha incluido el fondo del primer nivel.</w:t>
      </w:r>
    </w:p>
    <w:p w:rsidR="008A421B" w:rsidRDefault="008A421B" w:rsidP="004F6891">
      <w:pPr>
        <w:numPr>
          <w:ilvl w:val="0"/>
          <w:numId w:val="6"/>
        </w:numPr>
        <w:rPr>
          <w:iCs/>
          <w:kern w:val="32"/>
        </w:rPr>
      </w:pPr>
      <w:r>
        <w:rPr>
          <w:iCs/>
          <w:kern w:val="32"/>
        </w:rPr>
        <w:t>Se ha implementado el inventario del jugador [Figura 11].</w:t>
      </w:r>
    </w:p>
    <w:p w:rsidR="008A421B" w:rsidRDefault="008A421B" w:rsidP="004F6891">
      <w:pPr>
        <w:ind w:left="1407"/>
        <w:rPr>
          <w:iCs/>
          <w:kern w:val="32"/>
        </w:rPr>
      </w:pPr>
      <w:r w:rsidRPr="006D35F9">
        <w:rPr>
          <w:iCs/>
          <w:kern w:val="32"/>
        </w:rPr>
        <w:pict>
          <v:shape id="_x0000_i1029" type="#_x0000_t75" style="width:366pt;height:169.5pt">
            <v:imagedata r:id="rId21" o:title="" croptop="10522f" cropbottom="29175f" cropleft="34994f" cropright="9740f"/>
          </v:shape>
        </w:pict>
      </w:r>
    </w:p>
    <w:p w:rsidR="008A421B" w:rsidRDefault="008A421B" w:rsidP="004F6891">
      <w:pPr>
        <w:ind w:left="1416" w:firstLine="351"/>
        <w:rPr>
          <w:i/>
          <w:iCs/>
          <w:kern w:val="32"/>
          <w:sz w:val="20"/>
          <w:szCs w:val="20"/>
        </w:rPr>
      </w:pPr>
      <w:r>
        <w:rPr>
          <w:i/>
          <w:iCs/>
          <w:kern w:val="32"/>
          <w:sz w:val="20"/>
          <w:szCs w:val="20"/>
        </w:rPr>
        <w:t>Figura 11: Captura</w:t>
      </w:r>
    </w:p>
    <w:p w:rsidR="008A421B" w:rsidRPr="004F6891" w:rsidRDefault="008A421B" w:rsidP="004F6891">
      <w:pPr>
        <w:ind w:left="1416" w:firstLine="351"/>
        <w:rPr>
          <w:i/>
          <w:iCs/>
          <w:kern w:val="32"/>
          <w:sz w:val="20"/>
          <w:szCs w:val="20"/>
        </w:rPr>
      </w:pPr>
    </w:p>
    <w:p w:rsidR="008A421B" w:rsidRDefault="008A421B" w:rsidP="004F6891">
      <w:pPr>
        <w:numPr>
          <w:ilvl w:val="0"/>
          <w:numId w:val="6"/>
        </w:numPr>
        <w:rPr>
          <w:iCs/>
          <w:kern w:val="32"/>
        </w:rPr>
      </w:pPr>
      <w:r>
        <w:rPr>
          <w:iCs/>
          <w:kern w:val="32"/>
        </w:rPr>
        <w:t>Los objetos del inventario se pueden arrastrar para unir con otros objetos y se puede ver la cantidad de estos [Figura 12]</w:t>
      </w:r>
    </w:p>
    <w:p w:rsidR="008A421B" w:rsidRDefault="008A421B" w:rsidP="004F6891">
      <w:pPr>
        <w:ind w:left="1407"/>
        <w:rPr>
          <w:iCs/>
          <w:kern w:val="32"/>
        </w:rPr>
      </w:pPr>
      <w:r w:rsidRPr="006D35F9">
        <w:rPr>
          <w:iCs/>
          <w:kern w:val="32"/>
        </w:rPr>
        <w:pict>
          <v:shape id="_x0000_i1030" type="#_x0000_t75" style="width:366pt;height:187.5pt">
            <v:imagedata r:id="rId22" o:title="" croptop="19362f" cropbottom="34475f" cropleft="40504f" cropright="16496f"/>
          </v:shape>
        </w:pict>
      </w:r>
    </w:p>
    <w:p w:rsidR="008A421B" w:rsidRPr="009C0C93" w:rsidRDefault="008A421B" w:rsidP="00621C58">
      <w:pPr>
        <w:ind w:left="1416" w:firstLine="351"/>
        <w:rPr>
          <w:i/>
          <w:iCs/>
          <w:kern w:val="32"/>
          <w:sz w:val="20"/>
          <w:szCs w:val="20"/>
        </w:rPr>
      </w:pPr>
      <w:r>
        <w:rPr>
          <w:i/>
          <w:iCs/>
          <w:kern w:val="32"/>
          <w:sz w:val="20"/>
          <w:szCs w:val="20"/>
        </w:rPr>
        <w:t>Figura 12: Captura</w:t>
      </w:r>
    </w:p>
    <w:p w:rsidR="008A421B" w:rsidRDefault="008A421B" w:rsidP="00621C58">
      <w:pPr>
        <w:rPr>
          <w:iCs/>
          <w:kern w:val="32"/>
        </w:rPr>
      </w:pPr>
    </w:p>
    <w:p w:rsidR="008A421B" w:rsidRDefault="008A421B" w:rsidP="00621C58">
      <w:pPr>
        <w:numPr>
          <w:ilvl w:val="0"/>
          <w:numId w:val="6"/>
        </w:numPr>
        <w:rPr>
          <w:iCs/>
          <w:kern w:val="32"/>
        </w:rPr>
      </w:pPr>
      <w:r>
        <w:rPr>
          <w:iCs/>
          <w:kern w:val="32"/>
        </w:rPr>
        <w:t>Se ha limitado el número de disparos de cada arma</w:t>
      </w:r>
    </w:p>
    <w:p w:rsidR="008A421B" w:rsidRDefault="008A421B" w:rsidP="00621C58">
      <w:pPr>
        <w:numPr>
          <w:ilvl w:val="0"/>
          <w:numId w:val="6"/>
        </w:numPr>
        <w:rPr>
          <w:iCs/>
          <w:kern w:val="32"/>
        </w:rPr>
      </w:pPr>
      <w:r>
        <w:rPr>
          <w:iCs/>
          <w:kern w:val="32"/>
        </w:rPr>
        <w:t>Se ha añadido la estructura de XML con los objetos del juego.</w:t>
      </w:r>
    </w:p>
    <w:p w:rsidR="008A421B" w:rsidRDefault="008A421B" w:rsidP="00025111">
      <w:pPr>
        <w:numPr>
          <w:ilvl w:val="0"/>
          <w:numId w:val="6"/>
        </w:numPr>
        <w:rPr>
          <w:iCs/>
          <w:kern w:val="32"/>
        </w:rPr>
      </w:pPr>
      <w:r>
        <w:rPr>
          <w:iCs/>
          <w:kern w:val="32"/>
        </w:rPr>
        <w:t>Se ha implementado la barra de vida del jugador, ahora este puede recibir daño y curarse [Figura 13]</w:t>
      </w:r>
    </w:p>
    <w:p w:rsidR="008A421B" w:rsidRDefault="008A421B" w:rsidP="00621C58">
      <w:pPr>
        <w:ind w:left="1407"/>
        <w:rPr>
          <w:iCs/>
          <w:kern w:val="32"/>
        </w:rPr>
      </w:pPr>
      <w:r w:rsidRPr="006D35F9">
        <w:rPr>
          <w:iCs/>
          <w:kern w:val="32"/>
        </w:rPr>
        <w:pict>
          <v:shape id="_x0000_i1031" type="#_x0000_t75" style="width:265.5pt;height:99.75pt">
            <v:imagedata r:id="rId23" o:title="" croptop="10803f" cropbottom="48751f" cropleft="33558f" cropright="26202f"/>
          </v:shape>
        </w:pict>
      </w:r>
    </w:p>
    <w:p w:rsidR="008A421B" w:rsidRPr="009C0C93" w:rsidRDefault="008A421B" w:rsidP="00621C58">
      <w:pPr>
        <w:ind w:left="1416" w:firstLine="351"/>
        <w:rPr>
          <w:i/>
          <w:iCs/>
          <w:kern w:val="32"/>
          <w:sz w:val="20"/>
          <w:szCs w:val="20"/>
        </w:rPr>
      </w:pPr>
      <w:r>
        <w:rPr>
          <w:i/>
          <w:iCs/>
          <w:kern w:val="32"/>
          <w:sz w:val="20"/>
          <w:szCs w:val="20"/>
        </w:rPr>
        <w:t>Figura 13: Captura</w:t>
      </w:r>
    </w:p>
    <w:p w:rsidR="008A421B" w:rsidRDefault="008A421B" w:rsidP="00F90189">
      <w:pPr>
        <w:rPr>
          <w:iCs/>
          <w:kern w:val="32"/>
        </w:rPr>
      </w:pPr>
      <w:r>
        <w:rPr>
          <w:iCs/>
          <w:kern w:val="32"/>
        </w:rPr>
        <w:tab/>
      </w:r>
      <w:r>
        <w:rPr>
          <w:iCs/>
          <w:kern w:val="32"/>
        </w:rPr>
        <w:tab/>
      </w:r>
    </w:p>
    <w:p w:rsidR="008A421B" w:rsidRPr="00E33204" w:rsidRDefault="008A421B" w:rsidP="00621C58">
      <w:pPr>
        <w:ind w:left="1416"/>
        <w:rPr>
          <w:iCs/>
          <w:kern w:val="32"/>
        </w:rPr>
      </w:pPr>
      <w:r>
        <w:rPr>
          <w:iCs/>
          <w:kern w:val="32"/>
        </w:rPr>
        <w:t>-Se ha convertido las texturas o imágenes a ATF [12] un formato que optimiza el rendimiento del juego.</w:t>
      </w:r>
    </w:p>
    <w:p w:rsidR="008A421B" w:rsidRPr="00E33204" w:rsidRDefault="008A421B" w:rsidP="00025111">
      <w:pPr>
        <w:rPr>
          <w:iCs/>
          <w:kern w:val="32"/>
        </w:rPr>
      </w:pPr>
    </w:p>
    <w:p w:rsidR="008A421B" w:rsidRPr="00E33204" w:rsidRDefault="008A421B" w:rsidP="00025111">
      <w:pPr>
        <w:ind w:left="708"/>
        <w:rPr>
          <w:b/>
          <w:iCs/>
          <w:kern w:val="32"/>
        </w:rPr>
      </w:pPr>
      <w:r w:rsidRPr="00E33204">
        <w:rPr>
          <w:b/>
          <w:iCs/>
          <w:kern w:val="32"/>
        </w:rPr>
        <w:t>4.4 Beta</w:t>
      </w:r>
    </w:p>
    <w:p w:rsidR="008A421B" w:rsidRDefault="008A421B" w:rsidP="00621C58">
      <w:pPr>
        <w:ind w:left="1413"/>
        <w:rPr>
          <w:iCs/>
          <w:kern w:val="32"/>
        </w:rPr>
      </w:pPr>
      <w:r w:rsidRPr="00E33204">
        <w:rPr>
          <w:iCs/>
          <w:kern w:val="32"/>
        </w:rPr>
        <w:t xml:space="preserve">En esta </w:t>
      </w:r>
      <w:r>
        <w:rPr>
          <w:iCs/>
          <w:kern w:val="32"/>
        </w:rPr>
        <w:t>etapa</w:t>
      </w:r>
      <w:r w:rsidRPr="00E33204">
        <w:rPr>
          <w:iCs/>
          <w:kern w:val="32"/>
        </w:rPr>
        <w:t xml:space="preserve"> se tiene como objetivos evaluar y ajustar distintos aspectos del juego como: diversión, jugabilidad... Para ello se realizará una versión “Beta”</w:t>
      </w:r>
      <w:r>
        <w:rPr>
          <w:iCs/>
          <w:kern w:val="32"/>
        </w:rPr>
        <w:t xml:space="preserve"> o “Alpha”</w:t>
      </w:r>
      <w:r w:rsidRPr="00E33204">
        <w:rPr>
          <w:iCs/>
          <w:kern w:val="32"/>
        </w:rPr>
        <w:t xml:space="preserve"> ejecutable del juego que se dejará probar a un conjunto de usuarios. De manera que puedan hacer un Exploratory Testing[11] y se pueda trabajar de manera iterativa con ellos pidiendo rep</w:t>
      </w:r>
      <w:r>
        <w:rPr>
          <w:iCs/>
          <w:kern w:val="32"/>
        </w:rPr>
        <w:t>ortes o feedback del videojuego.</w:t>
      </w:r>
    </w:p>
    <w:p w:rsidR="008A421B" w:rsidRDefault="008A421B" w:rsidP="00621C58">
      <w:pPr>
        <w:ind w:left="1413"/>
        <w:rPr>
          <w:iCs/>
          <w:kern w:val="32"/>
        </w:rPr>
      </w:pPr>
    </w:p>
    <w:p w:rsidR="008A421B" w:rsidRDefault="008A421B" w:rsidP="00621C58">
      <w:pPr>
        <w:ind w:left="1413"/>
        <w:rPr>
          <w:iCs/>
          <w:kern w:val="32"/>
        </w:rPr>
      </w:pPr>
      <w:r>
        <w:rPr>
          <w:iCs/>
          <w:kern w:val="32"/>
        </w:rPr>
        <w:t xml:space="preserve">Como hemos comentado en el apartado 4.2 ya se ha realizado esta prueba “Alpha” con 4 usuarios de perfiles distintos los cuales llamaremos Usuario Alpha 1,2,3 y 4 y con perfiles de estudiante ingeniería informática, estudiante de bellas artes , estudiante de ciclo formativo superior de administración de empresas y estudiante de </w:t>
      </w:r>
      <w:smartTag w:uri="urn:schemas-microsoft-com:office:smarttags" w:element="PersonName">
        <w:smartTagPr>
          <w:attr w:name="ProductID" w:val="la ESO"/>
        </w:smartTagPr>
        <w:r>
          <w:rPr>
            <w:iCs/>
            <w:kern w:val="32"/>
          </w:rPr>
          <w:t>la ESO</w:t>
        </w:r>
      </w:smartTag>
      <w:r>
        <w:rPr>
          <w:iCs/>
          <w:kern w:val="32"/>
        </w:rPr>
        <w:t xml:space="preserve"> respectivamente y se han obteniendo los siguientes resultados:</w:t>
      </w:r>
    </w:p>
    <w:p w:rsidR="008A421B" w:rsidRDefault="008A421B" w:rsidP="00621C58">
      <w:pPr>
        <w:ind w:left="1413"/>
        <w:rPr>
          <w:iCs/>
          <w:kern w:val="32"/>
        </w:rPr>
      </w:pPr>
    </w:p>
    <w:p w:rsidR="008A421B" w:rsidRDefault="008A421B" w:rsidP="00253F0A">
      <w:pPr>
        <w:ind w:left="1413"/>
        <w:rPr>
          <w:iCs/>
          <w:kern w:val="32"/>
        </w:rPr>
      </w:pPr>
      <w:r>
        <w:rPr>
          <w:iCs/>
          <w:kern w:val="32"/>
        </w:rPr>
        <w:t>Usuario 1:  Este usuario a remarcado que los iconos son muy intuitivos y que prácticamente se podía saber para que servia cada cosa. Además de que tiene muy buena jugabilidad.</w:t>
      </w:r>
    </w:p>
    <w:p w:rsidR="008A421B" w:rsidRDefault="008A421B" w:rsidP="00253F0A">
      <w:pPr>
        <w:ind w:left="1413"/>
        <w:rPr>
          <w:iCs/>
          <w:kern w:val="32"/>
        </w:rPr>
      </w:pPr>
    </w:p>
    <w:p w:rsidR="008A421B" w:rsidRDefault="008A421B" w:rsidP="00253F0A">
      <w:pPr>
        <w:ind w:left="1413"/>
        <w:rPr>
          <w:iCs/>
          <w:kern w:val="32"/>
        </w:rPr>
      </w:pPr>
      <w:r>
        <w:rPr>
          <w:iCs/>
          <w:kern w:val="32"/>
        </w:rPr>
        <w:t>Usuario 2: Este usuario tenía dificultades para poder encontrar el inventario, además que recalcó que varios dibujos o objetos no se sabía bien que eran.</w:t>
      </w:r>
    </w:p>
    <w:p w:rsidR="008A421B" w:rsidRDefault="008A421B" w:rsidP="00253F0A">
      <w:pPr>
        <w:ind w:left="1413"/>
        <w:rPr>
          <w:iCs/>
          <w:kern w:val="32"/>
        </w:rPr>
      </w:pPr>
    </w:p>
    <w:p w:rsidR="008A421B" w:rsidRDefault="008A421B" w:rsidP="00253F0A">
      <w:pPr>
        <w:ind w:left="1413"/>
        <w:rPr>
          <w:iCs/>
          <w:kern w:val="32"/>
        </w:rPr>
      </w:pPr>
      <w:r>
        <w:rPr>
          <w:iCs/>
          <w:kern w:val="32"/>
        </w:rPr>
        <w:t>Usuario 3: Este usuario ha recalcado que los controles están bien definidos y que la mayoría de objetos son intuitivos. Finalmente a marcado que la fricción del jugador es casi nula y este resbala y el inventario es difícil de encontrar.</w:t>
      </w:r>
    </w:p>
    <w:p w:rsidR="008A421B" w:rsidRDefault="008A421B" w:rsidP="00253F0A">
      <w:pPr>
        <w:ind w:left="1413"/>
        <w:rPr>
          <w:iCs/>
          <w:kern w:val="32"/>
        </w:rPr>
      </w:pPr>
    </w:p>
    <w:p w:rsidR="008A421B" w:rsidRDefault="008A421B" w:rsidP="00253F0A">
      <w:pPr>
        <w:ind w:left="1413"/>
        <w:rPr>
          <w:iCs/>
          <w:kern w:val="32"/>
        </w:rPr>
      </w:pPr>
      <w:r>
        <w:rPr>
          <w:iCs/>
          <w:kern w:val="32"/>
        </w:rPr>
        <w:t xml:space="preserve">Usuario 4:  Este usuario tiene también dificultades para encontrar el inventario y descubrió un problema al lanzar un disparo que estos chocaban con los objetos </w:t>
      </w:r>
      <w:r w:rsidRPr="003B39DC">
        <w:rPr>
          <w:iCs/>
          <w:kern w:val="32"/>
          <w:u w:val="single"/>
        </w:rPr>
        <w:t>recolectables</w:t>
      </w:r>
      <w:r>
        <w:rPr>
          <w:iCs/>
          <w:kern w:val="32"/>
        </w:rPr>
        <w:t xml:space="preserve"> del campo.</w:t>
      </w:r>
    </w:p>
    <w:p w:rsidR="008A421B" w:rsidRDefault="008A421B" w:rsidP="00253F0A">
      <w:pPr>
        <w:ind w:left="1413"/>
        <w:rPr>
          <w:iCs/>
          <w:kern w:val="32"/>
        </w:rPr>
      </w:pPr>
    </w:p>
    <w:p w:rsidR="008A421B" w:rsidRDefault="008A421B" w:rsidP="00253F0A">
      <w:pPr>
        <w:ind w:left="1413"/>
        <w:rPr>
          <w:iCs/>
          <w:kern w:val="32"/>
        </w:rPr>
      </w:pPr>
      <w:r>
        <w:rPr>
          <w:iCs/>
          <w:kern w:val="32"/>
        </w:rPr>
        <w:t>Finalmente podemos concluir con este feedback que:</w:t>
      </w:r>
    </w:p>
    <w:p w:rsidR="008A421B" w:rsidRDefault="008A421B" w:rsidP="002A4C9B">
      <w:pPr>
        <w:numPr>
          <w:ilvl w:val="0"/>
          <w:numId w:val="9"/>
        </w:numPr>
        <w:rPr>
          <w:iCs/>
          <w:kern w:val="32"/>
        </w:rPr>
      </w:pPr>
      <w:r>
        <w:rPr>
          <w:iCs/>
          <w:kern w:val="32"/>
        </w:rPr>
        <w:t>Se ha de mostrar de otra manera el inventario</w:t>
      </w:r>
    </w:p>
    <w:p w:rsidR="008A421B" w:rsidRDefault="008A421B" w:rsidP="002A4C9B">
      <w:pPr>
        <w:numPr>
          <w:ilvl w:val="0"/>
          <w:numId w:val="9"/>
        </w:numPr>
        <w:rPr>
          <w:iCs/>
          <w:kern w:val="32"/>
        </w:rPr>
      </w:pPr>
      <w:r>
        <w:rPr>
          <w:iCs/>
          <w:kern w:val="32"/>
        </w:rPr>
        <w:t>Se han de mejorar los dibujos de los objetos</w:t>
      </w:r>
    </w:p>
    <w:p w:rsidR="008A421B" w:rsidRDefault="008A421B" w:rsidP="002A4C9B">
      <w:pPr>
        <w:numPr>
          <w:ilvl w:val="0"/>
          <w:numId w:val="9"/>
        </w:numPr>
        <w:rPr>
          <w:iCs/>
          <w:kern w:val="32"/>
        </w:rPr>
      </w:pPr>
      <w:r>
        <w:rPr>
          <w:iCs/>
          <w:kern w:val="32"/>
        </w:rPr>
        <w:t>Se ha de reparar el problema al lanzar los disparos.</w:t>
      </w:r>
    </w:p>
    <w:p w:rsidR="008A421B" w:rsidRPr="00E33204" w:rsidRDefault="008A421B" w:rsidP="00025111">
      <w:pPr>
        <w:ind w:left="1413"/>
        <w:rPr>
          <w:iCs/>
          <w:kern w:val="32"/>
        </w:rPr>
      </w:pPr>
    </w:p>
    <w:p w:rsidR="008A421B" w:rsidRPr="00E33204" w:rsidRDefault="008A421B" w:rsidP="00025111">
      <w:pPr>
        <w:rPr>
          <w:b/>
          <w:iCs/>
          <w:kern w:val="32"/>
        </w:rPr>
      </w:pPr>
      <w:r w:rsidRPr="00E33204">
        <w:rPr>
          <w:iCs/>
          <w:kern w:val="32"/>
        </w:rPr>
        <w:tab/>
      </w:r>
      <w:r w:rsidRPr="00E33204">
        <w:rPr>
          <w:b/>
          <w:iCs/>
          <w:kern w:val="32"/>
        </w:rPr>
        <w:t>4.5 Cierre</w:t>
      </w:r>
    </w:p>
    <w:p w:rsidR="008A421B" w:rsidRPr="00E33204" w:rsidRDefault="008A421B" w:rsidP="00025111">
      <w:pPr>
        <w:ind w:left="1416"/>
        <w:rPr>
          <w:iCs/>
          <w:kern w:val="32"/>
        </w:rPr>
      </w:pPr>
      <w:r w:rsidRPr="00E33204">
        <w:rPr>
          <w:iCs/>
          <w:kern w:val="32"/>
        </w:rPr>
        <w:t>Para finalizar se deberá entregar una versión final del videojuego según los objetivos establecidos y también se podrá hacer una evaluación</w:t>
      </w:r>
      <w:bookmarkStart w:id="3" w:name="_GoBack"/>
      <w:bookmarkEnd w:id="3"/>
      <w:r w:rsidRPr="00E33204">
        <w:rPr>
          <w:iCs/>
          <w:kern w:val="32"/>
        </w:rPr>
        <w:t xml:space="preserve"> del proyecto, estudiando los problemas ocurridos, los éxitos conseguidos, las </w:t>
      </w:r>
    </w:p>
    <w:p w:rsidR="008A421B" w:rsidRPr="00E33204" w:rsidRDefault="008A421B" w:rsidP="00025111">
      <w:pPr>
        <w:ind w:left="1416"/>
        <w:rPr>
          <w:iCs/>
          <w:kern w:val="32"/>
        </w:rPr>
      </w:pPr>
      <w:r w:rsidRPr="00E33204">
        <w:rPr>
          <w:iCs/>
          <w:kern w:val="32"/>
        </w:rPr>
        <w:t>soluciones halladas y el cumplimiento de los objetivos y requerimientos.</w:t>
      </w:r>
    </w:p>
    <w:p w:rsidR="008A421B" w:rsidRPr="00E33204" w:rsidRDefault="008A421B" w:rsidP="00025111">
      <w:pPr>
        <w:ind w:left="1416"/>
        <w:rPr>
          <w:iCs/>
          <w:kern w:val="32"/>
        </w:rPr>
      </w:pPr>
    </w:p>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Default="008A421B" w:rsidP="00025111"/>
    <w:p w:rsidR="008A421B" w:rsidRDefault="008A421B" w:rsidP="00025111"/>
    <w:p w:rsidR="008A421B" w:rsidRDefault="008A421B" w:rsidP="00025111"/>
    <w:p w:rsidR="008A421B" w:rsidRDefault="008A421B" w:rsidP="00025111"/>
    <w:p w:rsidR="008A421B" w:rsidRPr="00E33204" w:rsidRDefault="008A421B" w:rsidP="00025111"/>
    <w:p w:rsidR="008A421B" w:rsidRPr="00E33204" w:rsidRDefault="008A421B" w:rsidP="00025111">
      <w:pPr>
        <w:pStyle w:val="Heading1"/>
        <w:jc w:val="left"/>
        <w:rPr>
          <w:rFonts w:ascii="Times New Roman" w:hAnsi="Times New Roman" w:cs="Times New Roman"/>
        </w:rPr>
      </w:pPr>
      <w:r w:rsidRPr="00E33204">
        <w:rPr>
          <w:rFonts w:ascii="Times New Roman" w:hAnsi="Times New Roman" w:cs="Times New Roman"/>
        </w:rPr>
        <w:t>Herramientas a utilizar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1"/>
        <w:gridCol w:w="2881"/>
        <w:gridCol w:w="2882"/>
      </w:tblGrid>
      <w:tr w:rsidR="008A421B" w:rsidRPr="00E33204" w:rsidTr="002966B2">
        <w:tc>
          <w:tcPr>
            <w:tcW w:w="2881" w:type="dxa"/>
          </w:tcPr>
          <w:p w:rsidR="008A421B" w:rsidRPr="00E33204" w:rsidRDefault="008A421B" w:rsidP="00025111">
            <w:pPr>
              <w:rPr>
                <w:b/>
              </w:rPr>
            </w:pPr>
            <w:r w:rsidRPr="00E33204">
              <w:rPr>
                <w:b/>
              </w:rPr>
              <w:t>Nombre</w:t>
            </w:r>
          </w:p>
        </w:tc>
        <w:tc>
          <w:tcPr>
            <w:tcW w:w="2881" w:type="dxa"/>
          </w:tcPr>
          <w:p w:rsidR="008A421B" w:rsidRPr="00E33204" w:rsidRDefault="008A421B" w:rsidP="00025111">
            <w:pPr>
              <w:rPr>
                <w:b/>
              </w:rPr>
            </w:pPr>
            <w:r w:rsidRPr="00E33204">
              <w:rPr>
                <w:b/>
              </w:rPr>
              <w:t>Descripción</w:t>
            </w:r>
          </w:p>
        </w:tc>
        <w:tc>
          <w:tcPr>
            <w:tcW w:w="2882" w:type="dxa"/>
          </w:tcPr>
          <w:p w:rsidR="008A421B" w:rsidRPr="00E33204" w:rsidRDefault="008A421B" w:rsidP="00025111">
            <w:pPr>
              <w:rPr>
                <w:b/>
              </w:rPr>
            </w:pPr>
            <w:r w:rsidRPr="00E33204">
              <w:rPr>
                <w:b/>
              </w:rPr>
              <w:t>Licencia</w:t>
            </w:r>
          </w:p>
        </w:tc>
      </w:tr>
      <w:tr w:rsidR="008A421B" w:rsidRPr="00E33204" w:rsidTr="002966B2">
        <w:tc>
          <w:tcPr>
            <w:tcW w:w="2881" w:type="dxa"/>
          </w:tcPr>
          <w:p w:rsidR="008A421B" w:rsidRPr="00E33204" w:rsidRDefault="008A421B" w:rsidP="00025111">
            <w:r w:rsidRPr="00E33204">
              <w:t>Adobe Flash Profesional</w:t>
            </w:r>
          </w:p>
        </w:tc>
        <w:tc>
          <w:tcPr>
            <w:tcW w:w="2881" w:type="dxa"/>
          </w:tcPr>
          <w:p w:rsidR="008A421B" w:rsidRPr="00E33204" w:rsidRDefault="008A421B" w:rsidP="00025111">
            <w:r w:rsidRPr="00E33204">
              <w:t xml:space="preserve">Se trata de una </w:t>
            </w:r>
            <w:hyperlink r:id="rId24" w:tooltip="Aplicación informática" w:history="1">
              <w:r w:rsidRPr="00E33204">
                <w:rPr>
                  <w:rStyle w:val="Hyperlink"/>
                  <w:color w:val="auto"/>
                  <w:u w:val="none"/>
                </w:rPr>
                <w:t>aplicación</w:t>
              </w:r>
            </w:hyperlink>
            <w:r w:rsidRPr="00E33204">
              <w:t xml:space="preserve"> de creación y manipulación de </w:t>
            </w:r>
            <w:hyperlink r:id="rId25" w:tooltip="Gráfico vectorial" w:history="1">
              <w:r w:rsidRPr="00E33204">
                <w:rPr>
                  <w:rStyle w:val="Hyperlink"/>
                  <w:color w:val="auto"/>
                  <w:u w:val="none"/>
                </w:rPr>
                <w:t>gráficos vectoriales</w:t>
              </w:r>
            </w:hyperlink>
            <w:r w:rsidRPr="00E33204">
              <w:t xml:space="preserve"> con posibilidades de manejo de código mediante un lenguaje de scripting llamado </w:t>
            </w:r>
            <w:hyperlink r:id="rId26" w:tooltip="ActionScript" w:history="1">
              <w:r w:rsidRPr="00E33204">
                <w:rPr>
                  <w:rStyle w:val="Hyperlink"/>
                  <w:color w:val="auto"/>
                  <w:u w:val="none"/>
                </w:rPr>
                <w:t>ActionScript</w:t>
              </w:r>
            </w:hyperlink>
            <w:r w:rsidRPr="00E33204">
              <w:t>.</w:t>
            </w:r>
          </w:p>
        </w:tc>
        <w:tc>
          <w:tcPr>
            <w:tcW w:w="2882" w:type="dxa"/>
          </w:tcPr>
          <w:p w:rsidR="008A421B" w:rsidRPr="00E33204" w:rsidRDefault="008A421B" w:rsidP="00025111">
            <w:r w:rsidRPr="00E33204">
              <w:t xml:space="preserve"> Prueba 30 Días</w:t>
            </w:r>
          </w:p>
        </w:tc>
      </w:tr>
      <w:tr w:rsidR="008A421B" w:rsidRPr="00E33204" w:rsidTr="002966B2">
        <w:tc>
          <w:tcPr>
            <w:tcW w:w="2881" w:type="dxa"/>
          </w:tcPr>
          <w:p w:rsidR="008A421B" w:rsidRPr="00E33204" w:rsidRDefault="008A421B" w:rsidP="00025111">
            <w:r w:rsidRPr="00E33204">
              <w:t>Adobe Flash Buldier</w:t>
            </w:r>
          </w:p>
        </w:tc>
        <w:tc>
          <w:tcPr>
            <w:tcW w:w="2881" w:type="dxa"/>
          </w:tcPr>
          <w:p w:rsidR="008A421B" w:rsidRPr="00E33204" w:rsidRDefault="008A421B" w:rsidP="00025111">
            <w:r w:rsidRPr="00E33204">
              <w:rPr>
                <w:bCs/>
              </w:rPr>
              <w:t>Adobe Flash Builder</w:t>
            </w:r>
            <w:r w:rsidRPr="00E33204">
              <w:t xml:space="preserve"> es un </w:t>
            </w:r>
            <w:hyperlink r:id="rId27" w:tooltip="Entorno de desarrollo integrado" w:history="1">
              <w:r w:rsidRPr="00E33204">
                <w:rPr>
                  <w:rStyle w:val="Hyperlink"/>
                  <w:color w:val="auto"/>
                  <w:u w:val="none"/>
                </w:rPr>
                <w:t>entorno de desarrollo integrado</w:t>
              </w:r>
            </w:hyperlink>
            <w:r w:rsidRPr="00E33204">
              <w:t xml:space="preserve"> escrito en la plataforma </w:t>
            </w:r>
            <w:hyperlink r:id="rId28" w:tooltip="Eclipse (software)" w:history="1">
              <w:r w:rsidRPr="00E33204">
                <w:rPr>
                  <w:rStyle w:val="Hyperlink"/>
                  <w:color w:val="auto"/>
                  <w:u w:val="none"/>
                </w:rPr>
                <w:t>Eclipse</w:t>
              </w:r>
            </w:hyperlink>
            <w:r w:rsidRPr="00E33204">
              <w:t xml:space="preserve">[13] destinado para el desarrollo de aplicaciones de escritorio multiplataforma, particularmente para la plataforma de </w:t>
            </w:r>
            <w:hyperlink r:id="rId29" w:tooltip="Adobe Flash" w:history="1">
              <w:r w:rsidRPr="00E33204">
                <w:rPr>
                  <w:rStyle w:val="Hyperlink"/>
                  <w:color w:val="auto"/>
                  <w:u w:val="none"/>
                </w:rPr>
                <w:t>Adobe Flash</w:t>
              </w:r>
            </w:hyperlink>
            <w:r w:rsidRPr="00E33204">
              <w:t>.</w:t>
            </w:r>
          </w:p>
        </w:tc>
        <w:tc>
          <w:tcPr>
            <w:tcW w:w="2882" w:type="dxa"/>
          </w:tcPr>
          <w:p w:rsidR="008A421B" w:rsidRPr="00E33204" w:rsidRDefault="008A421B" w:rsidP="00025111">
            <w:r w:rsidRPr="00E33204">
              <w:t xml:space="preserve"> Prueba 30 Días</w:t>
            </w:r>
          </w:p>
        </w:tc>
      </w:tr>
      <w:tr w:rsidR="008A421B" w:rsidRPr="00E33204" w:rsidTr="002966B2">
        <w:trPr>
          <w:trHeight w:val="67"/>
        </w:trPr>
        <w:tc>
          <w:tcPr>
            <w:tcW w:w="2881" w:type="dxa"/>
          </w:tcPr>
          <w:p w:rsidR="008A421B" w:rsidRPr="00E33204" w:rsidRDefault="008A421B" w:rsidP="00025111">
            <w:r w:rsidRPr="00E33204">
              <w:t>Adobe Photoshop</w:t>
            </w:r>
          </w:p>
        </w:tc>
        <w:tc>
          <w:tcPr>
            <w:tcW w:w="2881" w:type="dxa"/>
          </w:tcPr>
          <w:p w:rsidR="008A421B" w:rsidRPr="00E33204" w:rsidRDefault="008A421B" w:rsidP="00025111">
            <w:r w:rsidRPr="00E33204">
              <w:t xml:space="preserve">Se trata esencialmente de una </w:t>
            </w:r>
            <w:hyperlink r:id="rId30" w:tooltip="Aplicación informática" w:history="1">
              <w:r w:rsidRPr="00E33204">
                <w:rPr>
                  <w:rStyle w:val="Hyperlink"/>
                  <w:color w:val="auto"/>
                  <w:u w:val="none"/>
                </w:rPr>
                <w:t>aplicación informática</w:t>
              </w:r>
            </w:hyperlink>
            <w:r w:rsidRPr="00E33204">
              <w:t xml:space="preserve"> en forma de taller de pintura y fotografía que trabaja sobre un </w:t>
            </w:r>
            <w:r w:rsidRPr="00E33204">
              <w:rPr>
                <w:i/>
                <w:iCs/>
              </w:rPr>
              <w:t>"lienzo"</w:t>
            </w:r>
            <w:r w:rsidRPr="00E33204">
              <w:t xml:space="preserve"> y que está destinado a la </w:t>
            </w:r>
            <w:hyperlink r:id="rId31" w:tooltip="Editor de gráficos de mapa de bits" w:history="1">
              <w:r w:rsidRPr="00E33204">
                <w:rPr>
                  <w:rStyle w:val="Hyperlink"/>
                  <w:color w:val="auto"/>
                  <w:u w:val="none"/>
                </w:rPr>
                <w:t>edición</w:t>
              </w:r>
            </w:hyperlink>
            <w:r w:rsidRPr="00E33204">
              <w:t xml:space="preserve">, </w:t>
            </w:r>
            <w:hyperlink r:id="rId32" w:tooltip="Retoque imagen 2D y 3D" w:history="1">
              <w:r w:rsidRPr="00E33204">
                <w:rPr>
                  <w:rStyle w:val="Hyperlink"/>
                  <w:color w:val="auto"/>
                  <w:u w:val="none"/>
                </w:rPr>
                <w:t>retoque</w:t>
              </w:r>
            </w:hyperlink>
            <w:r w:rsidRPr="00E33204">
              <w:t xml:space="preserve"> fotográfico y pintura a base de </w:t>
            </w:r>
            <w:hyperlink r:id="rId33" w:tooltip="Mapa de bits" w:history="1">
              <w:r w:rsidRPr="00E33204">
                <w:rPr>
                  <w:rStyle w:val="Hyperlink"/>
                  <w:color w:val="auto"/>
                  <w:u w:val="none"/>
                </w:rPr>
                <w:t>imágenes de mapa de bits</w:t>
              </w:r>
            </w:hyperlink>
            <w:r w:rsidRPr="00E33204">
              <w:t>.</w:t>
            </w:r>
          </w:p>
        </w:tc>
        <w:tc>
          <w:tcPr>
            <w:tcW w:w="2882" w:type="dxa"/>
          </w:tcPr>
          <w:p w:rsidR="008A421B" w:rsidRPr="00E33204" w:rsidRDefault="008A421B" w:rsidP="00025111">
            <w:r w:rsidRPr="00E33204">
              <w:t xml:space="preserve"> Prueba 30 Días</w:t>
            </w:r>
          </w:p>
        </w:tc>
      </w:tr>
      <w:tr w:rsidR="008A421B" w:rsidRPr="00E33204" w:rsidTr="002966B2">
        <w:trPr>
          <w:trHeight w:val="67"/>
        </w:trPr>
        <w:tc>
          <w:tcPr>
            <w:tcW w:w="2881" w:type="dxa"/>
          </w:tcPr>
          <w:p w:rsidR="008A421B" w:rsidRPr="00E33204" w:rsidRDefault="008A421B" w:rsidP="00025111">
            <w:r w:rsidRPr="00E33204">
              <w:t>GitHub</w:t>
            </w:r>
          </w:p>
        </w:tc>
        <w:tc>
          <w:tcPr>
            <w:tcW w:w="2881" w:type="dxa"/>
          </w:tcPr>
          <w:p w:rsidR="008A421B" w:rsidRPr="00E33204" w:rsidRDefault="008A421B" w:rsidP="00025111">
            <w:r w:rsidRPr="00E33204">
              <w:t xml:space="preserve">Es un repositorio para alojar proyectos utilizando el sistema de </w:t>
            </w:r>
            <w:hyperlink r:id="rId34" w:tooltip="Control de versiones" w:history="1">
              <w:r w:rsidRPr="00E33204">
                <w:rPr>
                  <w:rStyle w:val="Hyperlink"/>
                  <w:color w:val="auto"/>
                  <w:u w:val="none"/>
                </w:rPr>
                <w:t>control de versiones</w:t>
              </w:r>
            </w:hyperlink>
            <w:r w:rsidRPr="00E33204">
              <w:t xml:space="preserve"> </w:t>
            </w:r>
            <w:hyperlink r:id="rId35" w:tooltip="Git" w:history="1">
              <w:r w:rsidRPr="00E33204">
                <w:rPr>
                  <w:rStyle w:val="Hyperlink"/>
                  <w:color w:val="auto"/>
                  <w:u w:val="none"/>
                </w:rPr>
                <w:t>Git</w:t>
              </w:r>
            </w:hyperlink>
            <w:r w:rsidRPr="00E33204">
              <w:t>[14]</w:t>
            </w:r>
          </w:p>
        </w:tc>
        <w:tc>
          <w:tcPr>
            <w:tcW w:w="2882" w:type="dxa"/>
          </w:tcPr>
          <w:p w:rsidR="008A421B" w:rsidRPr="00E33204" w:rsidRDefault="008A421B" w:rsidP="00025111">
            <w:r w:rsidRPr="00E33204">
              <w:t xml:space="preserve"> Licencia Libre</w:t>
            </w:r>
          </w:p>
        </w:tc>
      </w:tr>
      <w:tr w:rsidR="008A421B" w:rsidRPr="00E33204" w:rsidTr="002966B2">
        <w:trPr>
          <w:trHeight w:val="67"/>
        </w:trPr>
        <w:tc>
          <w:tcPr>
            <w:tcW w:w="2881" w:type="dxa"/>
          </w:tcPr>
          <w:p w:rsidR="008A421B" w:rsidRPr="00E33204" w:rsidRDefault="008A421B" w:rsidP="00025111">
            <w:r w:rsidRPr="00E33204">
              <w:t>Creately</w:t>
            </w:r>
          </w:p>
        </w:tc>
        <w:tc>
          <w:tcPr>
            <w:tcW w:w="2881" w:type="dxa"/>
          </w:tcPr>
          <w:p w:rsidR="008A421B" w:rsidRPr="00E33204" w:rsidRDefault="008A421B" w:rsidP="00025111">
            <w:r w:rsidRPr="00E33204">
              <w:t>Herramienta de creación de diagramas Online.</w:t>
            </w:r>
          </w:p>
        </w:tc>
        <w:tc>
          <w:tcPr>
            <w:tcW w:w="2882" w:type="dxa"/>
          </w:tcPr>
          <w:p w:rsidR="008A421B" w:rsidRPr="00E33204" w:rsidRDefault="008A421B" w:rsidP="00025111">
            <w:r w:rsidRPr="00E33204">
              <w:t xml:space="preserve"> Licencia Libre</w:t>
            </w:r>
          </w:p>
        </w:tc>
      </w:tr>
      <w:tr w:rsidR="008A421B" w:rsidRPr="00E33204" w:rsidTr="002966B2">
        <w:trPr>
          <w:trHeight w:val="56"/>
        </w:trPr>
        <w:tc>
          <w:tcPr>
            <w:tcW w:w="2881" w:type="dxa"/>
          </w:tcPr>
          <w:p w:rsidR="008A421B" w:rsidRPr="00E33204" w:rsidRDefault="008A421B" w:rsidP="00025111">
            <w:r w:rsidRPr="00E33204">
              <w:t>Grapholite</w:t>
            </w:r>
          </w:p>
        </w:tc>
        <w:tc>
          <w:tcPr>
            <w:tcW w:w="2881" w:type="dxa"/>
          </w:tcPr>
          <w:p w:rsidR="008A421B" w:rsidRPr="00E33204" w:rsidRDefault="008A421B" w:rsidP="00025111">
            <w:r w:rsidRPr="00E33204">
              <w:t>Herramienta de creación de diagramas Online.</w:t>
            </w:r>
          </w:p>
        </w:tc>
        <w:tc>
          <w:tcPr>
            <w:tcW w:w="2882" w:type="dxa"/>
          </w:tcPr>
          <w:p w:rsidR="008A421B" w:rsidRPr="00E33204" w:rsidRDefault="008A421B" w:rsidP="00025111">
            <w:r w:rsidRPr="00E33204">
              <w:t xml:space="preserve"> Licencia Libre</w:t>
            </w:r>
          </w:p>
        </w:tc>
      </w:tr>
      <w:tr w:rsidR="008A421B" w:rsidRPr="00E33204" w:rsidTr="002966B2">
        <w:trPr>
          <w:trHeight w:val="53"/>
        </w:trPr>
        <w:tc>
          <w:tcPr>
            <w:tcW w:w="2881" w:type="dxa"/>
          </w:tcPr>
          <w:p w:rsidR="008A421B" w:rsidRPr="00E33204" w:rsidRDefault="008A421B" w:rsidP="00025111">
            <w:r w:rsidRPr="00E33204">
              <w:t>GanttProyect</w:t>
            </w:r>
          </w:p>
        </w:tc>
        <w:tc>
          <w:tcPr>
            <w:tcW w:w="2881" w:type="dxa"/>
          </w:tcPr>
          <w:p w:rsidR="008A421B" w:rsidRPr="00E33204" w:rsidRDefault="008A421B" w:rsidP="00025111">
            <w:r w:rsidRPr="00E33204">
              <w:t>Se trata de una aplicación de escritorio para la gestión de proyectos.</w:t>
            </w:r>
          </w:p>
        </w:tc>
        <w:tc>
          <w:tcPr>
            <w:tcW w:w="2882" w:type="dxa"/>
          </w:tcPr>
          <w:p w:rsidR="008A421B" w:rsidRPr="00E33204" w:rsidRDefault="008A421B" w:rsidP="00025111">
            <w:r w:rsidRPr="00E33204">
              <w:t xml:space="preserve"> Licencia Libre</w:t>
            </w:r>
          </w:p>
        </w:tc>
      </w:tr>
      <w:tr w:rsidR="008A421B" w:rsidRPr="00E33204" w:rsidTr="002966B2">
        <w:trPr>
          <w:trHeight w:val="53"/>
        </w:trPr>
        <w:tc>
          <w:tcPr>
            <w:tcW w:w="2881" w:type="dxa"/>
          </w:tcPr>
          <w:p w:rsidR="008A421B" w:rsidRPr="00E33204" w:rsidRDefault="008A421B" w:rsidP="00025111">
            <w:r w:rsidRPr="00E33204">
              <w:t>Sprite</w:t>
            </w:r>
          </w:p>
        </w:tc>
        <w:tc>
          <w:tcPr>
            <w:tcW w:w="2881" w:type="dxa"/>
          </w:tcPr>
          <w:p w:rsidR="008A421B" w:rsidRPr="00E33204" w:rsidRDefault="008A421B" w:rsidP="00025111">
            <w:r w:rsidRPr="00E33204">
              <w:t>Se trata de un programa para la animación de gráficos mediante huesos.</w:t>
            </w:r>
          </w:p>
        </w:tc>
        <w:tc>
          <w:tcPr>
            <w:tcW w:w="2882" w:type="dxa"/>
          </w:tcPr>
          <w:p w:rsidR="008A421B" w:rsidRPr="00E33204" w:rsidRDefault="008A421B" w:rsidP="00025111">
            <w:r w:rsidRPr="00E33204">
              <w:t xml:space="preserve"> Licencia Libre</w:t>
            </w:r>
          </w:p>
        </w:tc>
      </w:tr>
      <w:tr w:rsidR="008A421B" w:rsidRPr="00E33204" w:rsidTr="002966B2">
        <w:trPr>
          <w:trHeight w:val="53"/>
        </w:trPr>
        <w:tc>
          <w:tcPr>
            <w:tcW w:w="2881" w:type="dxa"/>
          </w:tcPr>
          <w:p w:rsidR="008A421B" w:rsidRPr="00E33204" w:rsidRDefault="008A421B" w:rsidP="00025111">
            <w:r w:rsidRPr="00E33204">
              <w:t>StarRip</w:t>
            </w:r>
          </w:p>
        </w:tc>
        <w:tc>
          <w:tcPr>
            <w:tcW w:w="2881" w:type="dxa"/>
          </w:tcPr>
          <w:p w:rsidR="008A421B" w:rsidRPr="00E33204" w:rsidRDefault="008A421B" w:rsidP="00025111">
            <w:r w:rsidRPr="00E33204">
              <w:t>Conversor y editor de video</w:t>
            </w:r>
          </w:p>
        </w:tc>
        <w:tc>
          <w:tcPr>
            <w:tcW w:w="2882" w:type="dxa"/>
          </w:tcPr>
          <w:p w:rsidR="008A421B" w:rsidRPr="00E33204" w:rsidRDefault="008A421B" w:rsidP="00025111">
            <w:r w:rsidRPr="00E33204">
              <w:t xml:space="preserve"> Licencia Libre</w:t>
            </w:r>
          </w:p>
        </w:tc>
      </w:tr>
      <w:tr w:rsidR="008A421B" w:rsidRPr="00E33204" w:rsidTr="002966B2">
        <w:trPr>
          <w:trHeight w:val="53"/>
        </w:trPr>
        <w:tc>
          <w:tcPr>
            <w:tcW w:w="2881" w:type="dxa"/>
          </w:tcPr>
          <w:p w:rsidR="008A421B" w:rsidRPr="00E33204" w:rsidRDefault="008A421B" w:rsidP="00025111">
            <w:r w:rsidRPr="00E33204">
              <w:t>Cinema4D</w:t>
            </w:r>
          </w:p>
        </w:tc>
        <w:tc>
          <w:tcPr>
            <w:tcW w:w="2881" w:type="dxa"/>
          </w:tcPr>
          <w:p w:rsidR="008A421B" w:rsidRPr="00E33204" w:rsidRDefault="008A421B" w:rsidP="00025111">
            <w:r w:rsidRPr="00E33204">
              <w:t>Programa de diseño gráfico en 3D</w:t>
            </w:r>
          </w:p>
        </w:tc>
        <w:tc>
          <w:tcPr>
            <w:tcW w:w="2882" w:type="dxa"/>
          </w:tcPr>
          <w:p w:rsidR="008A421B" w:rsidRPr="00E33204" w:rsidRDefault="008A421B" w:rsidP="00025111">
            <w:r w:rsidRPr="00E33204">
              <w:t xml:space="preserve"> Prueba 30 Días</w:t>
            </w:r>
          </w:p>
        </w:tc>
      </w:tr>
    </w:tbl>
    <w:p w:rsidR="008A421B" w:rsidRPr="00E33204" w:rsidRDefault="008A421B" w:rsidP="00025111">
      <w:pPr>
        <w:rPr>
          <w:iCs/>
          <w:kern w:val="32"/>
        </w:rPr>
      </w:pPr>
    </w:p>
    <w:p w:rsidR="008A421B" w:rsidRPr="00E33204" w:rsidRDefault="008A421B" w:rsidP="00025111">
      <w:pPr>
        <w:pStyle w:val="Heading1"/>
        <w:jc w:val="left"/>
        <w:rPr>
          <w:rFonts w:ascii="Times New Roman" w:hAnsi="Times New Roman" w:cs="Times New Roman"/>
        </w:rPr>
      </w:pPr>
      <w:r w:rsidRPr="00E33204">
        <w:rPr>
          <w:rFonts w:ascii="Times New Roman" w:hAnsi="Times New Roman" w:cs="Times New Roman"/>
        </w:rPr>
        <w:t>Planificación</w:t>
      </w:r>
      <w:r>
        <w:rPr>
          <w:rFonts w:ascii="Times New Roman" w:hAnsi="Times New Roman" w:cs="Times New Roman"/>
        </w:rPr>
        <w:t xml:space="preserve"> Inicial</w:t>
      </w:r>
    </w:p>
    <w:p w:rsidR="008A421B" w:rsidRPr="00E33204" w:rsidRDefault="008A421B" w:rsidP="00025111"/>
    <w:p w:rsidR="008A421B" w:rsidRPr="003B39DC" w:rsidRDefault="008A421B" w:rsidP="00025111">
      <w:pPr>
        <w:ind w:left="360"/>
      </w:pPr>
      <w:r w:rsidRPr="00E33204">
        <w:rPr>
          <w:b/>
        </w:rPr>
        <w:t>6.1  Tareas</w:t>
      </w:r>
      <w:r>
        <w:rPr>
          <w:b/>
        </w:rPr>
        <w:t xml:space="preserve"> </w:t>
      </w:r>
      <w:r>
        <w:t>[Figura 14]</w:t>
      </w:r>
    </w:p>
    <w:p w:rsidR="008A421B" w:rsidRPr="00E33204" w:rsidRDefault="008A421B" w:rsidP="00025111">
      <w:pPr>
        <w:ind w:left="360"/>
        <w:rPr>
          <w:b/>
        </w:rPr>
      </w:pPr>
    </w:p>
    <w:p w:rsidR="008A421B" w:rsidRPr="00E33204" w:rsidRDefault="008A421B" w:rsidP="00025111">
      <w:pPr>
        <w:ind w:left="360"/>
      </w:pPr>
      <w:r>
        <w:rPr>
          <w:noProof/>
          <w:lang w:val="en-US" w:eastAsia="en-US"/>
        </w:rPr>
        <w:pict>
          <v:shape id="_x0000_s1033" type="#_x0000_t75" style="position:absolute;left:0;text-align:left;margin-left:99pt;margin-top:3pt;width:260.35pt;height:355.8pt;z-index:251661824;visibility:visible">
            <v:imagedata r:id="rId36" o:title=""/>
            <w10:wrap type="square"/>
          </v:shape>
        </w:pict>
      </w:r>
    </w:p>
    <w:p w:rsidR="008A421B" w:rsidRPr="00E33204" w:rsidRDefault="008A421B" w:rsidP="00025111">
      <w:pPr>
        <w:ind w:left="360"/>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Default="008A421B" w:rsidP="00025111">
      <w:pPr>
        <w:ind w:left="1416" w:firstLine="708"/>
        <w:rPr>
          <w:i/>
          <w:iCs/>
          <w:kern w:val="32"/>
          <w:sz w:val="20"/>
          <w:szCs w:val="20"/>
        </w:rPr>
      </w:pPr>
    </w:p>
    <w:p w:rsidR="008A421B" w:rsidRPr="009C0C93" w:rsidRDefault="008A421B" w:rsidP="00025111">
      <w:pPr>
        <w:ind w:left="1416" w:firstLine="708"/>
        <w:rPr>
          <w:i/>
          <w:iCs/>
          <w:kern w:val="32"/>
          <w:sz w:val="20"/>
          <w:szCs w:val="20"/>
        </w:rPr>
      </w:pPr>
      <w:r>
        <w:rPr>
          <w:i/>
          <w:iCs/>
          <w:kern w:val="32"/>
          <w:sz w:val="20"/>
          <w:szCs w:val="20"/>
        </w:rPr>
        <w:t>Figura 14: Captura lista de tareas</w:t>
      </w:r>
    </w:p>
    <w:p w:rsidR="008A421B" w:rsidRPr="00E33204" w:rsidRDefault="008A421B" w:rsidP="00025111">
      <w:pPr>
        <w:ind w:left="360"/>
      </w:pPr>
    </w:p>
    <w:p w:rsidR="008A421B" w:rsidRPr="00E33204" w:rsidRDefault="008A421B" w:rsidP="00025111"/>
    <w:p w:rsidR="008A421B" w:rsidRPr="00E33204" w:rsidRDefault="008A421B" w:rsidP="00025111">
      <w:pPr>
        <w:ind w:left="360"/>
      </w:pPr>
    </w:p>
    <w:p w:rsidR="008A421B" w:rsidRPr="00E33204" w:rsidRDefault="008A421B" w:rsidP="00025111">
      <w:pPr>
        <w:ind w:left="360"/>
      </w:pPr>
    </w:p>
    <w:p w:rsidR="008A421B" w:rsidRPr="00E33204" w:rsidRDefault="008A421B" w:rsidP="00025111">
      <w:pPr>
        <w:ind w:left="360"/>
      </w:pPr>
    </w:p>
    <w:p w:rsidR="008A421B" w:rsidRPr="00E33204" w:rsidRDefault="008A421B" w:rsidP="00025111">
      <w:pPr>
        <w:ind w:left="360"/>
      </w:pPr>
    </w:p>
    <w:p w:rsidR="008A421B" w:rsidRPr="00E33204" w:rsidRDefault="008A421B" w:rsidP="00025111">
      <w:pPr>
        <w:ind w:left="360"/>
      </w:pPr>
    </w:p>
    <w:p w:rsidR="008A421B" w:rsidRPr="00E33204" w:rsidRDefault="008A421B" w:rsidP="00025111">
      <w:pPr>
        <w:ind w:left="360"/>
      </w:pPr>
    </w:p>
    <w:p w:rsidR="008A421B" w:rsidRPr="00E33204" w:rsidRDefault="008A421B" w:rsidP="00025111">
      <w:pPr>
        <w:ind w:left="360"/>
      </w:pPr>
    </w:p>
    <w:p w:rsidR="008A421B" w:rsidRPr="00E33204" w:rsidRDefault="008A421B" w:rsidP="00025111">
      <w:pPr>
        <w:ind w:left="360"/>
      </w:pPr>
    </w:p>
    <w:p w:rsidR="008A421B" w:rsidRPr="00E33204" w:rsidRDefault="008A421B" w:rsidP="00025111">
      <w:pPr>
        <w:ind w:left="360"/>
      </w:pPr>
    </w:p>
    <w:p w:rsidR="008A421B" w:rsidRPr="00E33204" w:rsidRDefault="008A421B" w:rsidP="00025111">
      <w:pPr>
        <w:ind w:left="360"/>
      </w:pPr>
    </w:p>
    <w:p w:rsidR="008A421B" w:rsidRPr="00E33204" w:rsidRDefault="008A421B" w:rsidP="00025111">
      <w:pPr>
        <w:ind w:left="360"/>
      </w:pPr>
    </w:p>
    <w:p w:rsidR="008A421B" w:rsidRDefault="008A421B" w:rsidP="00025111">
      <w:pPr>
        <w:ind w:left="360"/>
      </w:pPr>
    </w:p>
    <w:p w:rsidR="008A421B" w:rsidRPr="00E33204" w:rsidRDefault="008A421B" w:rsidP="00025111">
      <w:pPr>
        <w:ind w:left="360"/>
      </w:pPr>
    </w:p>
    <w:p w:rsidR="008A421B" w:rsidRDefault="008A421B" w:rsidP="00025111">
      <w:pPr>
        <w:ind w:left="360"/>
      </w:pPr>
    </w:p>
    <w:p w:rsidR="008A421B" w:rsidRPr="00E33204" w:rsidRDefault="008A421B" w:rsidP="00025111"/>
    <w:p w:rsidR="008A421B" w:rsidRPr="003B39DC" w:rsidRDefault="008A421B" w:rsidP="00025111">
      <w:pPr>
        <w:ind w:left="360"/>
      </w:pPr>
      <w:r w:rsidRPr="00E33204">
        <w:rPr>
          <w:b/>
        </w:rPr>
        <w:t>6.2  Diagrama de Gantt</w:t>
      </w:r>
      <w:r>
        <w:rPr>
          <w:b/>
        </w:rPr>
        <w:t xml:space="preserve"> </w:t>
      </w:r>
      <w:r>
        <w:t>[Figura 15]</w:t>
      </w:r>
    </w:p>
    <w:p w:rsidR="008A421B" w:rsidRPr="00E33204" w:rsidRDefault="008A421B" w:rsidP="00025111">
      <w:pPr>
        <w:ind w:left="360"/>
      </w:pPr>
      <w:r>
        <w:rPr>
          <w:noProof/>
          <w:lang w:val="en-US" w:eastAsia="en-US"/>
        </w:rPr>
        <w:pict>
          <v:shape id="Imagen 9" o:spid="_x0000_s1034" type="#_x0000_t75" style="position:absolute;left:0;text-align:left;margin-left:-45pt;margin-top:8.55pt;width:540.85pt;height:237.75pt;z-index:251653632;visibility:visible">
            <v:imagedata r:id="rId37" o:title=""/>
            <w10:wrap type="square"/>
          </v:shape>
        </w:pict>
      </w:r>
      <w:r w:rsidRPr="00E33204">
        <w:tab/>
      </w:r>
    </w:p>
    <w:p w:rsidR="008A421B" w:rsidRPr="009C0C93" w:rsidRDefault="008A421B" w:rsidP="00025111">
      <w:pPr>
        <w:ind w:left="1416" w:firstLine="708"/>
        <w:rPr>
          <w:i/>
          <w:iCs/>
          <w:kern w:val="32"/>
          <w:sz w:val="20"/>
          <w:szCs w:val="20"/>
        </w:rPr>
      </w:pPr>
      <w:r>
        <w:rPr>
          <w:i/>
          <w:iCs/>
          <w:kern w:val="32"/>
          <w:sz w:val="20"/>
          <w:szCs w:val="20"/>
        </w:rPr>
        <w:t>Figura 15: Diagrama de Gantt</w:t>
      </w:r>
    </w:p>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Pr="00E33204" w:rsidRDefault="008A421B" w:rsidP="00025111"/>
    <w:p w:rsidR="008A421B" w:rsidRDefault="008A421B" w:rsidP="00025111"/>
    <w:p w:rsidR="008A421B" w:rsidRDefault="008A421B" w:rsidP="00025111"/>
    <w:p w:rsidR="008A421B" w:rsidRDefault="008A421B" w:rsidP="00025111"/>
    <w:p w:rsidR="008A421B" w:rsidRDefault="008A421B" w:rsidP="00025111"/>
    <w:p w:rsidR="008A421B" w:rsidRPr="00E33204" w:rsidRDefault="008A421B" w:rsidP="00025111"/>
    <w:p w:rsidR="008A421B" w:rsidRDefault="008A421B" w:rsidP="00025111">
      <w:pPr>
        <w:pStyle w:val="Heading1"/>
        <w:jc w:val="left"/>
        <w:rPr>
          <w:rFonts w:ascii="Times New Roman" w:hAnsi="Times New Roman" w:cs="Times New Roman"/>
        </w:rPr>
      </w:pPr>
      <w:r>
        <w:rPr>
          <w:rFonts w:ascii="Times New Roman" w:hAnsi="Times New Roman" w:cs="Times New Roman"/>
        </w:rPr>
        <w:t>Cambios Realizados</w:t>
      </w:r>
    </w:p>
    <w:p w:rsidR="008A421B" w:rsidRDefault="008A421B" w:rsidP="003B39DC"/>
    <w:p w:rsidR="008A421B" w:rsidRDefault="008A421B" w:rsidP="003B39DC">
      <w:pPr>
        <w:ind w:left="360"/>
        <w:rPr>
          <w:b/>
        </w:rPr>
      </w:pPr>
      <w:r w:rsidRPr="003B39DC">
        <w:rPr>
          <w:b/>
        </w:rPr>
        <w:t>7.1 Planificación Actual</w:t>
      </w:r>
    </w:p>
    <w:p w:rsidR="008A421B" w:rsidRDefault="008A421B" w:rsidP="003B39DC">
      <w:pPr>
        <w:ind w:left="360"/>
        <w:rPr>
          <w:b/>
        </w:rPr>
      </w:pPr>
    </w:p>
    <w:p w:rsidR="008A421B" w:rsidRPr="0064195E" w:rsidRDefault="008A421B" w:rsidP="003B39DC">
      <w:pPr>
        <w:ind w:left="360"/>
      </w:pPr>
      <w:r>
        <w:rPr>
          <w:u w:val="single"/>
        </w:rPr>
        <w:t>Tareas:</w:t>
      </w:r>
      <w:r>
        <w:t xml:space="preserve"> [Figura 16]</w:t>
      </w:r>
    </w:p>
    <w:p w:rsidR="008A421B" w:rsidRDefault="008A421B" w:rsidP="003B39DC">
      <w:pPr>
        <w:ind w:left="360"/>
        <w:rPr>
          <w:b/>
        </w:rPr>
      </w:pPr>
      <w:r w:rsidRPr="003B39DC">
        <w:rPr>
          <w:b/>
        </w:rPr>
        <w:pict>
          <v:shape id="_x0000_i1032" type="#_x0000_t75" style="width:228.75pt;height:375pt">
            <v:imagedata r:id="rId38" o:title="" cropbottom="856f" cropright="50483f"/>
          </v:shape>
        </w:pict>
      </w:r>
    </w:p>
    <w:p w:rsidR="008A421B" w:rsidRDefault="008A421B" w:rsidP="003B39DC">
      <w:pPr>
        <w:ind w:left="360"/>
        <w:rPr>
          <w:b/>
        </w:rPr>
      </w:pPr>
    </w:p>
    <w:p w:rsidR="008A421B" w:rsidRPr="009C0C93" w:rsidRDefault="008A421B" w:rsidP="0064195E">
      <w:pPr>
        <w:ind w:left="1416" w:firstLine="708"/>
        <w:rPr>
          <w:i/>
          <w:iCs/>
          <w:kern w:val="32"/>
          <w:sz w:val="20"/>
          <w:szCs w:val="20"/>
        </w:rPr>
      </w:pPr>
      <w:r>
        <w:rPr>
          <w:i/>
          <w:iCs/>
          <w:kern w:val="32"/>
          <w:sz w:val="20"/>
          <w:szCs w:val="20"/>
        </w:rPr>
        <w:t>Figura 16: Tareas</w:t>
      </w:r>
    </w:p>
    <w:p w:rsidR="008A421B" w:rsidRDefault="008A421B" w:rsidP="003B39DC">
      <w:pPr>
        <w:ind w:left="360"/>
        <w:rPr>
          <w:b/>
        </w:rPr>
      </w:pPr>
    </w:p>
    <w:p w:rsidR="008A421B" w:rsidRDefault="008A421B" w:rsidP="003B39DC">
      <w:pPr>
        <w:ind w:left="360"/>
        <w:rPr>
          <w:b/>
        </w:rPr>
      </w:pPr>
    </w:p>
    <w:p w:rsidR="008A421B" w:rsidRDefault="008A421B" w:rsidP="003B39DC">
      <w:pPr>
        <w:ind w:left="360"/>
        <w:rPr>
          <w:b/>
        </w:rPr>
      </w:pPr>
    </w:p>
    <w:p w:rsidR="008A421B" w:rsidRDefault="008A421B" w:rsidP="003B39DC">
      <w:pPr>
        <w:ind w:left="360"/>
        <w:rPr>
          <w:b/>
        </w:rPr>
      </w:pPr>
    </w:p>
    <w:p w:rsidR="008A421B" w:rsidRDefault="008A421B" w:rsidP="003B39DC">
      <w:pPr>
        <w:ind w:left="360"/>
        <w:rPr>
          <w:b/>
        </w:rPr>
      </w:pPr>
    </w:p>
    <w:p w:rsidR="008A421B" w:rsidRDefault="008A421B" w:rsidP="003B39DC">
      <w:pPr>
        <w:ind w:left="360"/>
        <w:rPr>
          <w:b/>
        </w:rPr>
      </w:pPr>
    </w:p>
    <w:p w:rsidR="008A421B" w:rsidRDefault="008A421B" w:rsidP="003B39DC">
      <w:pPr>
        <w:ind w:left="360"/>
        <w:rPr>
          <w:b/>
        </w:rPr>
      </w:pPr>
    </w:p>
    <w:p w:rsidR="008A421B" w:rsidRDefault="008A421B" w:rsidP="003B39DC">
      <w:pPr>
        <w:ind w:left="360"/>
        <w:rPr>
          <w:b/>
        </w:rPr>
      </w:pPr>
    </w:p>
    <w:p w:rsidR="008A421B" w:rsidRDefault="008A421B" w:rsidP="003B39DC">
      <w:pPr>
        <w:ind w:left="360"/>
        <w:rPr>
          <w:b/>
        </w:rPr>
      </w:pPr>
    </w:p>
    <w:p w:rsidR="008A421B" w:rsidRDefault="008A421B" w:rsidP="003B39DC">
      <w:pPr>
        <w:ind w:left="360"/>
        <w:rPr>
          <w:b/>
        </w:rPr>
      </w:pPr>
    </w:p>
    <w:p w:rsidR="008A421B" w:rsidRDefault="008A421B" w:rsidP="003B39DC">
      <w:pPr>
        <w:ind w:left="360"/>
        <w:rPr>
          <w:b/>
        </w:rPr>
      </w:pPr>
    </w:p>
    <w:p w:rsidR="008A421B" w:rsidRDefault="008A421B" w:rsidP="003B39DC">
      <w:pPr>
        <w:ind w:left="360"/>
        <w:rPr>
          <w:b/>
        </w:rPr>
      </w:pPr>
    </w:p>
    <w:p w:rsidR="008A421B" w:rsidRDefault="008A421B" w:rsidP="003B39DC">
      <w:pPr>
        <w:ind w:left="360"/>
        <w:rPr>
          <w:b/>
        </w:rPr>
      </w:pPr>
    </w:p>
    <w:p w:rsidR="008A421B" w:rsidRPr="0064195E" w:rsidRDefault="008A421B" w:rsidP="0064195E">
      <w:pPr>
        <w:ind w:left="360"/>
      </w:pPr>
      <w:r>
        <w:rPr>
          <w:u w:val="single"/>
        </w:rPr>
        <w:t>Diagrama:</w:t>
      </w:r>
      <w:r>
        <w:t xml:space="preserve"> [Figura 17]</w:t>
      </w:r>
    </w:p>
    <w:p w:rsidR="008A421B" w:rsidRDefault="008A421B" w:rsidP="003B39DC">
      <w:pPr>
        <w:ind w:left="360"/>
        <w:rPr>
          <w:b/>
        </w:rPr>
      </w:pPr>
    </w:p>
    <w:p w:rsidR="008A421B" w:rsidRDefault="008A421B" w:rsidP="0064195E">
      <w:pPr>
        <w:ind w:left="-1620"/>
        <w:rPr>
          <w:b/>
        </w:rPr>
      </w:pPr>
      <w:r w:rsidRPr="0064195E">
        <w:rPr>
          <w:b/>
        </w:rPr>
        <w:pict>
          <v:shape id="_x0000_i1033" type="#_x0000_t75" style="width:583.5pt;height:222.75pt">
            <v:imagedata r:id="rId38" o:title=""/>
          </v:shape>
        </w:pict>
      </w:r>
    </w:p>
    <w:p w:rsidR="008A421B" w:rsidRDefault="008A421B" w:rsidP="003B39DC">
      <w:pPr>
        <w:ind w:left="360"/>
        <w:rPr>
          <w:b/>
        </w:rPr>
      </w:pPr>
    </w:p>
    <w:p w:rsidR="008A421B" w:rsidRPr="009C0C93" w:rsidRDefault="008A421B" w:rsidP="0064195E">
      <w:pPr>
        <w:ind w:left="1416" w:firstLine="708"/>
        <w:rPr>
          <w:i/>
          <w:iCs/>
          <w:kern w:val="32"/>
          <w:sz w:val="20"/>
          <w:szCs w:val="20"/>
        </w:rPr>
      </w:pPr>
      <w:r>
        <w:rPr>
          <w:i/>
          <w:iCs/>
          <w:kern w:val="32"/>
          <w:sz w:val="20"/>
          <w:szCs w:val="20"/>
        </w:rPr>
        <w:t>Figura 17: Diagrama de Gantt</w:t>
      </w:r>
    </w:p>
    <w:p w:rsidR="008A421B" w:rsidRDefault="008A421B" w:rsidP="003B39DC">
      <w:pPr>
        <w:ind w:left="360"/>
        <w:rPr>
          <w:b/>
        </w:rPr>
      </w:pPr>
    </w:p>
    <w:p w:rsidR="008A421B" w:rsidRDefault="008A421B" w:rsidP="003B39DC">
      <w:pPr>
        <w:ind w:left="360"/>
        <w:rPr>
          <w:u w:val="single"/>
        </w:rPr>
      </w:pPr>
      <w:r>
        <w:rPr>
          <w:u w:val="single"/>
        </w:rPr>
        <w:t>Explicación de los cambios realizados:</w:t>
      </w:r>
    </w:p>
    <w:p w:rsidR="008A421B" w:rsidRDefault="008A421B" w:rsidP="003B39DC">
      <w:pPr>
        <w:ind w:left="360"/>
      </w:pPr>
    </w:p>
    <w:p w:rsidR="008A421B" w:rsidRDefault="008A421B" w:rsidP="003B39DC">
      <w:pPr>
        <w:ind w:left="360"/>
      </w:pPr>
      <w:r>
        <w:t>Como se puede observar en este diagrama, si lo comparamos con el diagrama inicial expuesto en el apartado 6.2, vemos que han cambiado varias cosas, entre ellas: las fechas de inicio y fin del diseño de personajes, las fechas del Menú principal y finalmente se a añadido una tarea más, la de Beta y Alpha test la cual intervienen los usuarios.</w:t>
      </w:r>
    </w:p>
    <w:p w:rsidR="008A421B" w:rsidRDefault="008A421B" w:rsidP="003B39DC">
      <w:pPr>
        <w:ind w:left="360"/>
      </w:pPr>
    </w:p>
    <w:p w:rsidR="008A421B" w:rsidRDefault="008A421B" w:rsidP="003B39DC">
      <w:pPr>
        <w:ind w:left="360"/>
      </w:pPr>
      <w:r>
        <w:t>Estos cambios se han realizado básicamente por problemas que se han tenido con la implementación del código del juego y con los programas que se estaban usando.</w:t>
      </w:r>
    </w:p>
    <w:p w:rsidR="008A421B" w:rsidRDefault="008A421B" w:rsidP="003B39DC">
      <w:pPr>
        <w:ind w:left="360"/>
      </w:pPr>
    </w:p>
    <w:p w:rsidR="008A421B" w:rsidRDefault="008A421B" w:rsidP="003B39DC">
      <w:pPr>
        <w:ind w:left="360"/>
      </w:pPr>
      <w:r>
        <w:t>El diseño de personajes se ha tenido que alargar y ahora en vez de acabar el 28/11/2013 como se había planificado desde un principio la fecha final se ha alargado al 30/12/2013.</w:t>
      </w:r>
    </w:p>
    <w:p w:rsidR="008A421B" w:rsidRDefault="008A421B" w:rsidP="003B39DC">
      <w:pPr>
        <w:ind w:left="360"/>
      </w:pPr>
    </w:p>
    <w:p w:rsidR="008A421B" w:rsidRPr="0064195E" w:rsidRDefault="008A421B" w:rsidP="003B39DC">
      <w:pPr>
        <w:ind w:left="360"/>
      </w:pPr>
      <w:r>
        <w:t>El menú principal se a alargado hasta el 20/12/2013 por los mismos motivos.</w:t>
      </w:r>
    </w:p>
    <w:p w:rsidR="008A421B" w:rsidRDefault="008A421B" w:rsidP="003B39DC">
      <w:pPr>
        <w:ind w:left="360"/>
        <w:rPr>
          <w:b/>
          <w:u w:val="single"/>
        </w:rPr>
      </w:pPr>
    </w:p>
    <w:p w:rsidR="008A421B" w:rsidRDefault="008A421B" w:rsidP="003B39DC">
      <w:pPr>
        <w:ind w:left="360"/>
        <w:rPr>
          <w:b/>
          <w:u w:val="single"/>
        </w:rPr>
      </w:pPr>
    </w:p>
    <w:p w:rsidR="008A421B" w:rsidRDefault="008A421B" w:rsidP="003B39DC">
      <w:pPr>
        <w:ind w:left="360"/>
        <w:rPr>
          <w:b/>
          <w:u w:val="single"/>
        </w:rPr>
      </w:pPr>
    </w:p>
    <w:p w:rsidR="008A421B" w:rsidRDefault="008A421B" w:rsidP="003B39DC">
      <w:pPr>
        <w:ind w:left="360"/>
        <w:rPr>
          <w:b/>
          <w:u w:val="single"/>
        </w:rPr>
      </w:pPr>
    </w:p>
    <w:p w:rsidR="008A421B" w:rsidRDefault="008A421B" w:rsidP="003B39DC">
      <w:pPr>
        <w:ind w:left="360"/>
        <w:rPr>
          <w:b/>
          <w:u w:val="single"/>
        </w:rPr>
      </w:pPr>
    </w:p>
    <w:p w:rsidR="008A421B" w:rsidRDefault="008A421B" w:rsidP="003B39DC">
      <w:pPr>
        <w:ind w:left="360"/>
        <w:rPr>
          <w:b/>
          <w:u w:val="single"/>
        </w:rPr>
      </w:pPr>
    </w:p>
    <w:p w:rsidR="008A421B" w:rsidRDefault="008A421B" w:rsidP="003B39DC">
      <w:pPr>
        <w:ind w:left="360"/>
        <w:rPr>
          <w:b/>
          <w:u w:val="single"/>
        </w:rPr>
      </w:pPr>
    </w:p>
    <w:p w:rsidR="008A421B" w:rsidRDefault="008A421B" w:rsidP="003B39DC">
      <w:pPr>
        <w:ind w:left="360"/>
        <w:rPr>
          <w:b/>
          <w:u w:val="single"/>
        </w:rPr>
      </w:pPr>
    </w:p>
    <w:p w:rsidR="008A421B" w:rsidRDefault="008A421B" w:rsidP="003B39DC">
      <w:pPr>
        <w:ind w:left="360"/>
        <w:rPr>
          <w:b/>
          <w:u w:val="single"/>
        </w:rPr>
      </w:pPr>
    </w:p>
    <w:p w:rsidR="008A421B" w:rsidRPr="003B39DC" w:rsidRDefault="008A421B" w:rsidP="003B39DC">
      <w:pPr>
        <w:ind w:left="360"/>
        <w:rPr>
          <w:b/>
          <w:u w:val="single"/>
        </w:rPr>
      </w:pPr>
    </w:p>
    <w:p w:rsidR="008A421B" w:rsidRDefault="008A421B" w:rsidP="003B39DC">
      <w:pPr>
        <w:ind w:left="360"/>
        <w:rPr>
          <w:b/>
        </w:rPr>
      </w:pPr>
      <w:r>
        <w:rPr>
          <w:b/>
        </w:rPr>
        <w:t>7.2 Programas Utilizados</w:t>
      </w:r>
    </w:p>
    <w:p w:rsidR="008A421B" w:rsidRDefault="008A421B" w:rsidP="003B39DC">
      <w:pPr>
        <w:ind w:left="360"/>
        <w:rPr>
          <w:b/>
        </w:rPr>
      </w:pPr>
    </w:p>
    <w:p w:rsidR="008A421B" w:rsidRDefault="008A421B" w:rsidP="003B39DC">
      <w:pPr>
        <w:ind w:left="360"/>
      </w:pPr>
      <w:r>
        <w:t>Se ha decidido remarcar este apartado como un importante cambio ya que ha sido uno de los grandes causantes del retraso en la planificación.</w:t>
      </w:r>
    </w:p>
    <w:p w:rsidR="008A421B" w:rsidRDefault="008A421B" w:rsidP="003B39DC">
      <w:pPr>
        <w:ind w:left="360"/>
      </w:pPr>
    </w:p>
    <w:p w:rsidR="008A421B" w:rsidRDefault="008A421B" w:rsidP="001F5BEE">
      <w:pPr>
        <w:ind w:left="360"/>
      </w:pPr>
      <w:r>
        <w:t>Para un mejor funcionamiento y rendimiento del videojuego se ha decidido actualizar el motor de juegos Citrus Engine [2] de la versión 3.1.7 a la versión 3.1.8 ya que implementa unas nuevas mejoras que son necesarias para la realización de este videojuego.</w:t>
      </w:r>
    </w:p>
    <w:p w:rsidR="008A421B" w:rsidRDefault="008A421B" w:rsidP="001F5BEE">
      <w:pPr>
        <w:ind w:left="360"/>
      </w:pPr>
      <w:r>
        <w:t>Este cambio ha provocado que se tenga que cambiar el programa de desarrollo Flash Buldier comentado en el apartado 5, ya que este no soporta la actualización del motor de juegos. Después de comparar varias me he decidido escoger el programa de licencia libre llamado FDT [13], y uno de los grandes factores que ha influido en esa decisión es que precisamente es gratuito.</w:t>
      </w:r>
    </w:p>
    <w:p w:rsidR="008A421B" w:rsidRDefault="008A421B" w:rsidP="001F5BEE">
      <w:pPr>
        <w:ind w:left="360"/>
      </w:pPr>
    </w:p>
    <w:p w:rsidR="008A421B" w:rsidRPr="00DD0A64" w:rsidRDefault="008A421B" w:rsidP="00DD0A64">
      <w:pPr>
        <w:ind w:left="360"/>
      </w:pPr>
      <w:r>
        <w:t>Por lo tanto el gran problema fue el tiempo dedicado a darse cuenta de que el problema del mal funcionamiento del videojuego residía en el programa utilizado, además de la necesidad de buscar otro software que lo remplazara.</w:t>
      </w:r>
    </w:p>
    <w:p w:rsidR="008A421B" w:rsidRDefault="008A421B" w:rsidP="003B39DC">
      <w:pPr>
        <w:ind w:left="360"/>
        <w:rPr>
          <w:b/>
        </w:rPr>
      </w:pPr>
    </w:p>
    <w:p w:rsidR="008A421B" w:rsidRDefault="008A421B" w:rsidP="003B39DC">
      <w:pPr>
        <w:ind w:left="360"/>
        <w:rPr>
          <w:b/>
        </w:rPr>
      </w:pPr>
    </w:p>
    <w:p w:rsidR="008A421B" w:rsidRDefault="008A421B" w:rsidP="003B39DC">
      <w:pPr>
        <w:ind w:left="360"/>
        <w:rPr>
          <w:b/>
        </w:rPr>
      </w:pPr>
      <w:r>
        <w:rPr>
          <w:b/>
        </w:rPr>
        <w:t>7.3 Objetivos</w:t>
      </w:r>
    </w:p>
    <w:p w:rsidR="008A421B" w:rsidRDefault="008A421B" w:rsidP="003B39DC">
      <w:pPr>
        <w:ind w:left="360"/>
        <w:rPr>
          <w:b/>
        </w:rPr>
      </w:pPr>
    </w:p>
    <w:p w:rsidR="008A421B" w:rsidRDefault="008A421B" w:rsidP="00DD0A64">
      <w:pPr>
        <w:ind w:left="360"/>
      </w:pPr>
      <w:r>
        <w:t xml:space="preserve">Finalmente se ha decidido hacer varios cambios en los objetivos principales del proyecto ya que la planificación ha cambiado y las tareas se han retrasado. Estos cambios son los de: </w:t>
      </w:r>
    </w:p>
    <w:p w:rsidR="008A421B" w:rsidRDefault="008A421B" w:rsidP="00DD0A64">
      <w:pPr>
        <w:numPr>
          <w:ilvl w:val="0"/>
          <w:numId w:val="10"/>
        </w:numPr>
      </w:pPr>
      <w:r>
        <w:t>Eliminar el objetivo de guardar las partidas en Internet de manera que se puedan acceder desde cualquier lugar.</w:t>
      </w:r>
    </w:p>
    <w:p w:rsidR="008A421B" w:rsidRDefault="008A421B" w:rsidP="00DD0A64">
      <w:pPr>
        <w:numPr>
          <w:ilvl w:val="0"/>
          <w:numId w:val="10"/>
        </w:numPr>
      </w:pPr>
      <w:r>
        <w:t>Y acotar los dispositivos para los cuales estará disponible.</w:t>
      </w:r>
    </w:p>
    <w:p w:rsidR="008A421B" w:rsidRDefault="008A421B" w:rsidP="003B39DC"/>
    <w:p w:rsidR="008A421B" w:rsidRDefault="008A421B" w:rsidP="003B39DC"/>
    <w:p w:rsidR="008A421B" w:rsidRDefault="008A421B" w:rsidP="003B39DC"/>
    <w:p w:rsidR="008A421B" w:rsidRDefault="008A421B" w:rsidP="003B39DC"/>
    <w:p w:rsidR="008A421B" w:rsidRDefault="008A421B" w:rsidP="003B39DC"/>
    <w:p w:rsidR="008A421B" w:rsidRDefault="008A421B" w:rsidP="003B39DC"/>
    <w:p w:rsidR="008A421B" w:rsidRDefault="008A421B" w:rsidP="003B39DC"/>
    <w:p w:rsidR="008A421B" w:rsidRDefault="008A421B" w:rsidP="003B39DC"/>
    <w:p w:rsidR="008A421B" w:rsidRDefault="008A421B" w:rsidP="003B39DC"/>
    <w:p w:rsidR="008A421B" w:rsidRDefault="008A421B" w:rsidP="003B39DC"/>
    <w:p w:rsidR="008A421B" w:rsidRDefault="008A421B" w:rsidP="003B39DC"/>
    <w:p w:rsidR="008A421B" w:rsidRDefault="008A421B" w:rsidP="003B39DC"/>
    <w:p w:rsidR="008A421B" w:rsidRDefault="008A421B" w:rsidP="003B39DC"/>
    <w:p w:rsidR="008A421B" w:rsidRDefault="008A421B" w:rsidP="003B39DC"/>
    <w:p w:rsidR="008A421B" w:rsidRDefault="008A421B" w:rsidP="003B39DC"/>
    <w:p w:rsidR="008A421B" w:rsidRDefault="008A421B" w:rsidP="003B39DC"/>
    <w:p w:rsidR="008A421B" w:rsidRDefault="008A421B" w:rsidP="003B39DC"/>
    <w:p w:rsidR="008A421B" w:rsidRDefault="008A421B" w:rsidP="003B39DC"/>
    <w:p w:rsidR="008A421B" w:rsidRDefault="008A421B" w:rsidP="003B39DC"/>
    <w:p w:rsidR="008A421B" w:rsidRPr="003B39DC" w:rsidRDefault="008A421B" w:rsidP="003B39DC"/>
    <w:p w:rsidR="008A421B" w:rsidRPr="00E33204" w:rsidRDefault="008A421B" w:rsidP="00025111">
      <w:pPr>
        <w:pStyle w:val="Heading1"/>
        <w:jc w:val="left"/>
        <w:rPr>
          <w:rFonts w:ascii="Times New Roman" w:hAnsi="Times New Roman" w:cs="Times New Roman"/>
        </w:rPr>
      </w:pPr>
      <w:r w:rsidRPr="00E33204">
        <w:rPr>
          <w:rFonts w:ascii="Times New Roman" w:hAnsi="Times New Roman" w:cs="Times New Roman"/>
        </w:rPr>
        <w:t xml:space="preserve">Bibliografía </w:t>
      </w:r>
    </w:p>
    <w:p w:rsidR="008A421B" w:rsidRPr="00E33204" w:rsidRDefault="008A421B" w:rsidP="00025111"/>
    <w:p w:rsidR="008A421B" w:rsidRDefault="008A421B" w:rsidP="00025111">
      <w:pPr>
        <w:ind w:left="360"/>
        <w:rPr>
          <w:b/>
        </w:rPr>
      </w:pPr>
      <w:r>
        <w:rPr>
          <w:b/>
        </w:rPr>
        <w:t>8</w:t>
      </w:r>
      <w:r w:rsidRPr="00E33204">
        <w:rPr>
          <w:b/>
        </w:rPr>
        <w:t xml:space="preserve">.1 </w:t>
      </w:r>
      <w:r>
        <w:rPr>
          <w:b/>
        </w:rPr>
        <w:t>Bibliografía</w:t>
      </w:r>
    </w:p>
    <w:p w:rsidR="008A421B" w:rsidRDefault="008A421B" w:rsidP="00025111">
      <w:pPr>
        <w:ind w:left="360"/>
        <w:rPr>
          <w:b/>
        </w:rPr>
      </w:pPr>
      <w:r>
        <w:rPr>
          <w:b/>
        </w:rPr>
        <w:tab/>
      </w:r>
    </w:p>
    <w:p w:rsidR="008A421B" w:rsidRPr="00BC7FA0" w:rsidRDefault="008A421B" w:rsidP="00025111">
      <w:pPr>
        <w:numPr>
          <w:ilvl w:val="0"/>
          <w:numId w:val="7"/>
        </w:numPr>
        <w:rPr>
          <w:b/>
          <w:i/>
        </w:rPr>
      </w:pPr>
      <w:r w:rsidRPr="00BC7FA0">
        <w:rPr>
          <w:i/>
          <w:iCs/>
          <w:kern w:val="32"/>
        </w:rPr>
        <w:t>Action Script 3:</w:t>
      </w:r>
      <w:r>
        <w:rPr>
          <w:i/>
          <w:iCs/>
          <w:kern w:val="32"/>
        </w:rPr>
        <w:t xml:space="preserve"> </w:t>
      </w:r>
      <w:r>
        <w:rPr>
          <w:iCs/>
          <w:kern w:val="32"/>
        </w:rPr>
        <w:t xml:space="preserve">Lee Brimelow, </w:t>
      </w:r>
      <w:r>
        <w:rPr>
          <w:i/>
          <w:iCs/>
          <w:kern w:val="32"/>
        </w:rPr>
        <w:t xml:space="preserve">six reasons to use Action Script 3, </w:t>
      </w:r>
      <w:r>
        <w:rPr>
          <w:iCs/>
          <w:kern w:val="32"/>
        </w:rPr>
        <w:t>18 Agosto 2008 [Consultado 20 Octubre 2013]</w:t>
      </w:r>
    </w:p>
    <w:p w:rsidR="008A421B" w:rsidRPr="00BC7FA0" w:rsidRDefault="008A421B" w:rsidP="00025111">
      <w:pPr>
        <w:ind w:left="1416"/>
        <w:rPr>
          <w:iCs/>
          <w:color w:val="3366FF"/>
          <w:kern w:val="32"/>
        </w:rPr>
      </w:pPr>
      <w:r w:rsidRPr="00BC7FA0">
        <w:rPr>
          <w:iCs/>
          <w:color w:val="3366FF"/>
          <w:kern w:val="32"/>
        </w:rPr>
        <w:t xml:space="preserve">http://www.adobe.com/devnet/actionscript/articles/six_reasons_as3.html </w:t>
      </w:r>
    </w:p>
    <w:p w:rsidR="008A421B" w:rsidRPr="00BC7FA0" w:rsidRDefault="008A421B" w:rsidP="00025111">
      <w:pPr>
        <w:numPr>
          <w:ilvl w:val="0"/>
          <w:numId w:val="7"/>
        </w:numPr>
        <w:rPr>
          <w:b/>
          <w:i/>
        </w:rPr>
      </w:pPr>
      <w:r w:rsidRPr="00BC7FA0">
        <w:rPr>
          <w:i/>
          <w:iCs/>
          <w:kern w:val="32"/>
        </w:rPr>
        <w:t>CitrusEngine 2D</w:t>
      </w:r>
      <w:r>
        <w:rPr>
          <w:i/>
          <w:iCs/>
          <w:kern w:val="32"/>
        </w:rPr>
        <w:t>:</w:t>
      </w:r>
      <w:r>
        <w:rPr>
          <w:iCs/>
          <w:kern w:val="32"/>
        </w:rPr>
        <w:t xml:space="preserve"> [Consultado 20 Octubre 2013]</w:t>
      </w:r>
    </w:p>
    <w:p w:rsidR="008A421B" w:rsidRPr="00BC7FA0" w:rsidRDefault="008A421B" w:rsidP="00025111">
      <w:pPr>
        <w:ind w:left="1416"/>
        <w:rPr>
          <w:color w:val="3366FF"/>
        </w:rPr>
      </w:pPr>
      <w:r w:rsidRPr="00BC7FA0">
        <w:rPr>
          <w:color w:val="3366FF"/>
        </w:rPr>
        <w:t>http://citrusengine.com/features/</w:t>
      </w:r>
    </w:p>
    <w:p w:rsidR="008A421B" w:rsidRPr="00050CBF" w:rsidRDefault="008A421B" w:rsidP="00025111">
      <w:pPr>
        <w:numPr>
          <w:ilvl w:val="0"/>
          <w:numId w:val="7"/>
        </w:numPr>
        <w:rPr>
          <w:b/>
          <w:i/>
        </w:rPr>
      </w:pPr>
      <w:r>
        <w:rPr>
          <w:rStyle w:val="null"/>
        </w:rPr>
        <w:t>The Legend of Zelda</w:t>
      </w:r>
      <w:r>
        <w:t>, [Consultado 20 Noviembre 2013]</w:t>
      </w:r>
    </w:p>
    <w:p w:rsidR="008A421B" w:rsidRPr="00050CBF" w:rsidRDefault="008A421B" w:rsidP="00050CBF">
      <w:pPr>
        <w:ind w:left="1063" w:firstLine="353"/>
        <w:rPr>
          <w:color w:val="3366FF"/>
        </w:rPr>
      </w:pPr>
      <w:r w:rsidRPr="00050CBF">
        <w:rPr>
          <w:color w:val="3366FF"/>
        </w:rPr>
        <w:t>http://es.wikipedia.org/wiki/The_Legend_of_Zelda</w:t>
      </w:r>
    </w:p>
    <w:p w:rsidR="008A421B" w:rsidRPr="00BC7FA0" w:rsidRDefault="008A421B" w:rsidP="00025111">
      <w:pPr>
        <w:numPr>
          <w:ilvl w:val="0"/>
          <w:numId w:val="7"/>
        </w:numPr>
        <w:ind w:left="2124" w:hanging="1061"/>
        <w:rPr>
          <w:b/>
          <w:i/>
        </w:rPr>
      </w:pPr>
      <w:r w:rsidRPr="00BC7FA0">
        <w:rPr>
          <w:i/>
          <w:iCs/>
          <w:kern w:val="32"/>
        </w:rPr>
        <w:t>Starling</w:t>
      </w:r>
      <w:r>
        <w:rPr>
          <w:i/>
          <w:iCs/>
          <w:kern w:val="32"/>
        </w:rPr>
        <w:t xml:space="preserve">: </w:t>
      </w:r>
      <w:r>
        <w:rPr>
          <w:iCs/>
          <w:kern w:val="32"/>
        </w:rPr>
        <w:t>Daniel &amp; Holger, 21/02/2012 [Consultado 21 Octubre 2013]</w:t>
      </w:r>
    </w:p>
    <w:p w:rsidR="008A421B" w:rsidRPr="00BC7FA0" w:rsidRDefault="008A421B" w:rsidP="00025111">
      <w:pPr>
        <w:ind w:left="1416"/>
        <w:rPr>
          <w:color w:val="3366FF"/>
        </w:rPr>
      </w:pPr>
      <w:r w:rsidRPr="00BC7FA0">
        <w:rPr>
          <w:color w:val="3366FF"/>
        </w:rPr>
        <w:t>http://gamua.com/starling/</w:t>
      </w:r>
    </w:p>
    <w:p w:rsidR="008A421B" w:rsidRPr="00275E7E" w:rsidRDefault="008A421B" w:rsidP="00025111">
      <w:pPr>
        <w:numPr>
          <w:ilvl w:val="0"/>
          <w:numId w:val="7"/>
        </w:numPr>
        <w:rPr>
          <w:i/>
        </w:rPr>
      </w:pPr>
      <w:r>
        <w:rPr>
          <w:i/>
        </w:rPr>
        <w:t xml:space="preserve">Género Plataforma: </w:t>
      </w:r>
      <w:r>
        <w:t xml:space="preserve">Juanma García, </w:t>
      </w:r>
      <w:r>
        <w:rPr>
          <w:i/>
        </w:rPr>
        <w:t xml:space="preserve">el </w:t>
      </w:r>
      <w:r w:rsidRPr="00275E7E">
        <w:rPr>
          <w:i/>
        </w:rPr>
        <w:t>género no está muerto</w:t>
      </w:r>
      <w:r>
        <w:t>, 11/10/2013 [Consultado 21 Octubre 2013]</w:t>
      </w:r>
    </w:p>
    <w:p w:rsidR="008A421B" w:rsidRPr="00275E7E" w:rsidRDefault="008A421B" w:rsidP="00025111">
      <w:pPr>
        <w:ind w:left="1416"/>
        <w:rPr>
          <w:color w:val="3366FF"/>
        </w:rPr>
      </w:pPr>
      <w:r w:rsidRPr="00275E7E">
        <w:rPr>
          <w:color w:val="3366FF"/>
        </w:rPr>
        <w:t>http://gamikia.com/2013/10/11/el-genero-esta-muerto/</w:t>
      </w:r>
    </w:p>
    <w:p w:rsidR="008A421B" w:rsidRPr="00AB2002" w:rsidRDefault="008A421B" w:rsidP="00025111">
      <w:pPr>
        <w:numPr>
          <w:ilvl w:val="0"/>
          <w:numId w:val="7"/>
        </w:numPr>
        <w:rPr>
          <w:i/>
        </w:rPr>
      </w:pPr>
      <w:r w:rsidRPr="00275E7E">
        <w:rPr>
          <w:i/>
        </w:rPr>
        <w:t xml:space="preserve">Género Aventura Gráfica: </w:t>
      </w:r>
      <w:r>
        <w:t xml:space="preserve">Antonio Orrán Guerrero, </w:t>
      </w:r>
      <w:r>
        <w:rPr>
          <w:i/>
        </w:rPr>
        <w:t xml:space="preserve">Aventuras gráficas, el legado de Lucas Arts, 05/04/2013 </w:t>
      </w:r>
      <w:r>
        <w:t>[Consultado 22 Octubre 2013]</w:t>
      </w:r>
    </w:p>
    <w:p w:rsidR="008A421B" w:rsidRPr="00AB2002" w:rsidRDefault="008A421B" w:rsidP="00025111">
      <w:pPr>
        <w:ind w:left="1416"/>
        <w:rPr>
          <w:color w:val="3366FF"/>
        </w:rPr>
      </w:pPr>
      <w:r w:rsidRPr="00AB2002">
        <w:rPr>
          <w:color w:val="3366FF"/>
        </w:rPr>
        <w:t>www.teknoconsolas.es/articulos/articulos_aventuras-gr-ficas-el-legado-de-lucas-arts-primera-parte/72600</w:t>
      </w:r>
    </w:p>
    <w:p w:rsidR="008A421B" w:rsidRPr="00AB2002" w:rsidRDefault="008A421B" w:rsidP="00025111">
      <w:pPr>
        <w:numPr>
          <w:ilvl w:val="0"/>
          <w:numId w:val="7"/>
        </w:numPr>
        <w:rPr>
          <w:b/>
          <w:i/>
        </w:rPr>
      </w:pPr>
      <w:r w:rsidRPr="00AB2002">
        <w:rPr>
          <w:i/>
        </w:rPr>
        <w:t xml:space="preserve">Super Mario </w:t>
      </w:r>
      <w:r>
        <w:rPr>
          <w:i/>
        </w:rPr>
        <w:t xml:space="preserve">BROS: </w:t>
      </w:r>
      <w:r>
        <w:t xml:space="preserve">Rus McLaughlin, </w:t>
      </w:r>
      <w:r>
        <w:rPr>
          <w:i/>
        </w:rPr>
        <w:t xml:space="preserve">The history of Ssuper Mario Bros, </w:t>
      </w:r>
      <w:r>
        <w:t>13/09/2010, [Consultado 22 Octubre 2013]</w:t>
      </w:r>
    </w:p>
    <w:p w:rsidR="008A421B" w:rsidRPr="00AB2002" w:rsidRDefault="008A421B" w:rsidP="00025111">
      <w:pPr>
        <w:ind w:left="1416"/>
        <w:rPr>
          <w:color w:val="3366FF"/>
        </w:rPr>
      </w:pPr>
      <w:r w:rsidRPr="00AB2002">
        <w:rPr>
          <w:color w:val="3366FF"/>
        </w:rPr>
        <w:t>http://www.ign.com/articles/2010/09/14/ign-presents-the-history-of-super-mario-bros</w:t>
      </w:r>
    </w:p>
    <w:p w:rsidR="008A421B" w:rsidRPr="00B8088B" w:rsidRDefault="008A421B" w:rsidP="00025111">
      <w:pPr>
        <w:numPr>
          <w:ilvl w:val="0"/>
          <w:numId w:val="7"/>
        </w:numPr>
        <w:rPr>
          <w:b/>
        </w:rPr>
      </w:pPr>
      <w:r w:rsidRPr="00AB2002">
        <w:rPr>
          <w:i/>
        </w:rPr>
        <w:t>The Secret of Monkey Island</w:t>
      </w:r>
      <w:r>
        <w:rPr>
          <w:i/>
        </w:rPr>
        <w:t xml:space="preserve">: </w:t>
      </w:r>
      <w:r>
        <w:t xml:space="preserve">Alex Hudson, </w:t>
      </w:r>
      <w:r>
        <w:rPr>
          <w:i/>
        </w:rPr>
        <w:t>remembering the Secret of Monkey Island</w:t>
      </w:r>
      <w:r w:rsidRPr="00B8088B">
        <w:t>, 5/04/2013</w:t>
      </w:r>
      <w:r>
        <w:t>, [Consultado 22 Octubre 2013]</w:t>
      </w:r>
    </w:p>
    <w:p w:rsidR="008A421B" w:rsidRPr="00854116" w:rsidRDefault="008A421B" w:rsidP="00025111">
      <w:pPr>
        <w:ind w:left="1416"/>
        <w:rPr>
          <w:color w:val="3366FF"/>
        </w:rPr>
      </w:pPr>
      <w:r w:rsidRPr="00B8088B">
        <w:rPr>
          <w:color w:val="3366FF"/>
        </w:rPr>
        <w:t>http://www.bbc.co.uk/news/magazine-22028682</w:t>
      </w:r>
    </w:p>
    <w:p w:rsidR="008A421B" w:rsidRDefault="008A421B" w:rsidP="00025111">
      <w:pPr>
        <w:numPr>
          <w:ilvl w:val="0"/>
          <w:numId w:val="7"/>
        </w:numPr>
        <w:rPr>
          <w:i/>
        </w:rPr>
      </w:pPr>
      <w:r>
        <w:rPr>
          <w:i/>
        </w:rPr>
        <w:t xml:space="preserve">SUM: </w:t>
      </w:r>
      <w:r w:rsidRPr="00854116">
        <w:rPr>
          <w:i/>
        </w:rPr>
        <w:t>una metodología para desarrollo de videojuegos</w:t>
      </w:r>
      <w:r>
        <w:rPr>
          <w:i/>
        </w:rPr>
        <w:t>,</w:t>
      </w:r>
      <w:r w:rsidRPr="00854116">
        <w:t xml:space="preserve"> </w:t>
      </w:r>
      <w:r>
        <w:t>[Consultado 22 Octubre 2013]</w:t>
      </w:r>
    </w:p>
    <w:p w:rsidR="008A421B" w:rsidRPr="00854116" w:rsidRDefault="008A421B" w:rsidP="00025111">
      <w:pPr>
        <w:ind w:left="1416"/>
        <w:rPr>
          <w:color w:val="3366FF"/>
        </w:rPr>
      </w:pPr>
      <w:r w:rsidRPr="00854116">
        <w:rPr>
          <w:color w:val="3366FF"/>
        </w:rPr>
        <w:t>http://www.gemserk.com/sum/</w:t>
      </w:r>
    </w:p>
    <w:p w:rsidR="008A421B" w:rsidRPr="00854116" w:rsidRDefault="008A421B" w:rsidP="00025111">
      <w:pPr>
        <w:numPr>
          <w:ilvl w:val="0"/>
          <w:numId w:val="7"/>
        </w:numPr>
        <w:rPr>
          <w:b/>
          <w:i/>
        </w:rPr>
      </w:pPr>
      <w:r>
        <w:rPr>
          <w:i/>
        </w:rPr>
        <w:t xml:space="preserve">Diagrama UML: </w:t>
      </w:r>
      <w:r>
        <w:t>Javier Garzá</w:t>
      </w:r>
      <w:r w:rsidRPr="00854116">
        <w:t>s</w:t>
      </w:r>
      <w:r>
        <w:t>, 16/09/2013, [Consultado 23 Octubre 2013]</w:t>
      </w:r>
    </w:p>
    <w:p w:rsidR="008A421B" w:rsidRPr="00854116" w:rsidRDefault="008A421B" w:rsidP="00025111">
      <w:pPr>
        <w:ind w:left="1416"/>
        <w:rPr>
          <w:color w:val="3366FF"/>
        </w:rPr>
      </w:pPr>
      <w:r w:rsidRPr="00854116">
        <w:rPr>
          <w:color w:val="3366FF"/>
        </w:rPr>
        <w:t>http://www.javiergarzas.com/2013/04/que-es-uml-diagramas-uml.html</w:t>
      </w:r>
    </w:p>
    <w:p w:rsidR="008A421B" w:rsidRPr="00854116" w:rsidRDefault="008A421B" w:rsidP="00621C58">
      <w:pPr>
        <w:numPr>
          <w:ilvl w:val="0"/>
          <w:numId w:val="7"/>
        </w:numPr>
        <w:rPr>
          <w:b/>
          <w:i/>
        </w:rPr>
      </w:pPr>
      <w:r w:rsidRPr="00854116">
        <w:rPr>
          <w:i/>
          <w:iCs/>
          <w:kern w:val="32"/>
        </w:rPr>
        <w:t>Exploratory Testing</w:t>
      </w:r>
      <w:r>
        <w:rPr>
          <w:i/>
          <w:iCs/>
          <w:kern w:val="32"/>
        </w:rPr>
        <w:t xml:space="preserve">: </w:t>
      </w:r>
      <w:r>
        <w:t>James Bach,</w:t>
      </w:r>
      <w:r>
        <w:rPr>
          <w:i/>
        </w:rPr>
        <w:t xml:space="preserve"> what is Exploratory Testing?</w:t>
      </w:r>
      <w:r>
        <w:t xml:space="preserve"> [Consultado 29 Octubre 2013]</w:t>
      </w:r>
    </w:p>
    <w:p w:rsidR="008A421B" w:rsidRPr="00050CBF" w:rsidRDefault="008A421B" w:rsidP="00621C58">
      <w:pPr>
        <w:ind w:left="1416"/>
        <w:rPr>
          <w:color w:val="3366FF"/>
        </w:rPr>
      </w:pPr>
      <w:hyperlink r:id="rId39" w:history="1">
        <w:r w:rsidRPr="00050CBF">
          <w:rPr>
            <w:rStyle w:val="Hyperlink"/>
            <w:color w:val="3366FF"/>
            <w:u w:val="none"/>
          </w:rPr>
          <w:t>http://www.satisfice.com/articles/what_is_et.shtml</w:t>
        </w:r>
      </w:hyperlink>
    </w:p>
    <w:p w:rsidR="008A421B" w:rsidRPr="001F5BEE" w:rsidRDefault="008A421B" w:rsidP="00025111">
      <w:pPr>
        <w:numPr>
          <w:ilvl w:val="0"/>
          <w:numId w:val="7"/>
        </w:numPr>
        <w:rPr>
          <w:b/>
          <w:i/>
        </w:rPr>
      </w:pPr>
      <w:r>
        <w:rPr>
          <w:i/>
        </w:rPr>
        <w:t>Atf : Starling, ATF textures.</w:t>
      </w:r>
    </w:p>
    <w:p w:rsidR="008A421B" w:rsidRDefault="008A421B" w:rsidP="001F5BEE">
      <w:pPr>
        <w:ind w:left="1416"/>
      </w:pPr>
      <w:r>
        <w:t>[Consultado 25 Noviembre 2013]</w:t>
      </w:r>
    </w:p>
    <w:p w:rsidR="008A421B" w:rsidRPr="00050CBF" w:rsidRDefault="008A421B" w:rsidP="001F5BEE">
      <w:pPr>
        <w:ind w:left="1416"/>
        <w:rPr>
          <w:color w:val="3366FF"/>
        </w:rPr>
      </w:pPr>
      <w:r w:rsidRPr="00050CBF">
        <w:rPr>
          <w:color w:val="3366FF"/>
        </w:rPr>
        <w:t>http://wiki.starling-framework.org/manual/atf_textures</w:t>
      </w:r>
    </w:p>
    <w:p w:rsidR="008A421B" w:rsidRPr="001F5BEE" w:rsidRDefault="008A421B" w:rsidP="00025111">
      <w:pPr>
        <w:numPr>
          <w:ilvl w:val="0"/>
          <w:numId w:val="7"/>
        </w:numPr>
        <w:rPr>
          <w:b/>
          <w:i/>
        </w:rPr>
      </w:pPr>
      <w:r>
        <w:rPr>
          <w:i/>
        </w:rPr>
        <w:t>FDT: Flash Developer Tool</w:t>
      </w:r>
    </w:p>
    <w:p w:rsidR="008A421B" w:rsidRDefault="008A421B" w:rsidP="001F5BEE">
      <w:pPr>
        <w:ind w:left="1416"/>
      </w:pPr>
      <w:r>
        <w:t>[Consultado 20 Noviembre 2013]</w:t>
      </w:r>
    </w:p>
    <w:p w:rsidR="008A421B" w:rsidRPr="00050CBF" w:rsidRDefault="008A421B" w:rsidP="001F5BEE">
      <w:pPr>
        <w:ind w:left="708" w:firstLine="708"/>
        <w:rPr>
          <w:color w:val="3366FF"/>
        </w:rPr>
      </w:pPr>
      <w:r w:rsidRPr="00050CBF">
        <w:rPr>
          <w:color w:val="3366FF"/>
        </w:rPr>
        <w:t>http://fdt.powerflasher.com/</w:t>
      </w:r>
    </w:p>
    <w:p w:rsidR="008A421B" w:rsidRDefault="008A421B" w:rsidP="00025111">
      <w:pPr>
        <w:ind w:left="360"/>
      </w:pPr>
    </w:p>
    <w:p w:rsidR="008A421B" w:rsidRDefault="008A421B" w:rsidP="00025111">
      <w:pPr>
        <w:ind w:left="360"/>
      </w:pPr>
    </w:p>
    <w:p w:rsidR="008A421B" w:rsidRDefault="008A421B" w:rsidP="00025111">
      <w:pPr>
        <w:ind w:left="360"/>
      </w:pPr>
    </w:p>
    <w:p w:rsidR="008A421B" w:rsidRDefault="008A421B" w:rsidP="00025111">
      <w:pPr>
        <w:ind w:left="360"/>
      </w:pPr>
    </w:p>
    <w:p w:rsidR="008A421B" w:rsidRDefault="008A421B" w:rsidP="00025111">
      <w:pPr>
        <w:ind w:left="360"/>
      </w:pPr>
    </w:p>
    <w:p w:rsidR="008A421B" w:rsidRPr="00E33204" w:rsidRDefault="008A421B" w:rsidP="00025111"/>
    <w:sectPr w:rsidR="008A421B" w:rsidRPr="00E33204" w:rsidSect="003B39DC">
      <w:headerReference w:type="default" r:id="rId40"/>
      <w:pgSz w:w="11906" w:h="16838" w:code="9"/>
      <w:pgMar w:top="1418" w:right="1646"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421B" w:rsidRDefault="008A421B">
      <w:r>
        <w:separator/>
      </w:r>
    </w:p>
  </w:endnote>
  <w:endnote w:type="continuationSeparator" w:id="0">
    <w:p w:rsidR="008A421B" w:rsidRDefault="008A421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421B" w:rsidRDefault="008A421B">
      <w:r>
        <w:separator/>
      </w:r>
    </w:p>
  </w:footnote>
  <w:footnote w:type="continuationSeparator" w:id="0">
    <w:p w:rsidR="008A421B" w:rsidRDefault="008A421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074"/>
      <w:gridCol w:w="3238"/>
    </w:tblGrid>
    <w:tr w:rsidR="008A421B" w:rsidRPr="001321F6" w:rsidTr="00A154C9">
      <w:trPr>
        <w:trHeight w:val="283"/>
      </w:trPr>
      <w:tc>
        <w:tcPr>
          <w:tcW w:w="6074" w:type="dxa"/>
        </w:tcPr>
        <w:p w:rsidR="008A421B" w:rsidRPr="001321F6" w:rsidRDefault="008A421B" w:rsidP="0075602B">
          <w:pPr>
            <w:pStyle w:val="Header"/>
            <w:rPr>
              <w:rFonts w:ascii="Calibri" w:hAnsi="Calibri"/>
            </w:rPr>
          </w:pPr>
          <w:r>
            <w:rPr>
              <w:rFonts w:ascii="Calibri" w:hAnsi="Calibri"/>
            </w:rPr>
            <w:t>Sunken Dream</w:t>
          </w:r>
        </w:p>
      </w:tc>
      <w:tc>
        <w:tcPr>
          <w:tcW w:w="3238" w:type="dxa"/>
        </w:tcPr>
        <w:p w:rsidR="008A421B" w:rsidRPr="001321F6" w:rsidRDefault="008A421B" w:rsidP="0075602B">
          <w:pPr>
            <w:pStyle w:val="Header"/>
            <w:rPr>
              <w:rFonts w:ascii="Calibri" w:hAnsi="Calibri"/>
            </w:rPr>
          </w:pPr>
          <w:r>
            <w:rPr>
              <w:rFonts w:ascii="Calibri" w:hAnsi="Calibri"/>
            </w:rPr>
            <w:t>1.0</w:t>
          </w:r>
        </w:p>
      </w:tc>
    </w:tr>
    <w:tr w:rsidR="008A421B" w:rsidRPr="001321F6" w:rsidTr="00A154C9">
      <w:trPr>
        <w:trHeight w:val="283"/>
      </w:trPr>
      <w:tc>
        <w:tcPr>
          <w:tcW w:w="6074" w:type="dxa"/>
        </w:tcPr>
        <w:p w:rsidR="008A421B" w:rsidRPr="001321F6" w:rsidRDefault="008A421B" w:rsidP="0075602B">
          <w:pPr>
            <w:pStyle w:val="Header"/>
            <w:rPr>
              <w:rFonts w:ascii="Calibri" w:hAnsi="Calibri"/>
            </w:rPr>
          </w:pPr>
          <w:r>
            <w:rPr>
              <w:rFonts w:ascii="Calibri" w:hAnsi="Calibri"/>
            </w:rPr>
            <w:t>Javier Blanco Martinez</w:t>
          </w:r>
        </w:p>
      </w:tc>
      <w:tc>
        <w:tcPr>
          <w:tcW w:w="3238" w:type="dxa"/>
        </w:tcPr>
        <w:p w:rsidR="008A421B" w:rsidRPr="001321F6" w:rsidRDefault="008A421B" w:rsidP="0075602B">
          <w:pPr>
            <w:pStyle w:val="Header"/>
            <w:rPr>
              <w:rFonts w:ascii="Calibri" w:hAnsi="Calibri"/>
            </w:rPr>
          </w:pPr>
          <w:r>
            <w:rPr>
              <w:rFonts w:ascii="Calibri" w:hAnsi="Calibri"/>
            </w:rPr>
            <w:t>28/11/2013</w:t>
          </w:r>
        </w:p>
      </w:tc>
    </w:tr>
    <w:tr w:rsidR="008A421B" w:rsidRPr="001321F6" w:rsidTr="00A154C9">
      <w:trPr>
        <w:trHeight w:val="298"/>
      </w:trPr>
      <w:tc>
        <w:tcPr>
          <w:tcW w:w="6074" w:type="dxa"/>
        </w:tcPr>
        <w:p w:rsidR="008A421B" w:rsidRPr="001321F6" w:rsidRDefault="008A421B" w:rsidP="0075602B">
          <w:pPr>
            <w:pStyle w:val="Header"/>
            <w:rPr>
              <w:rFonts w:ascii="Calibri" w:hAnsi="Calibri"/>
            </w:rPr>
          </w:pPr>
          <w:r>
            <w:rPr>
              <w:rFonts w:ascii="Calibri" w:hAnsi="Calibri"/>
            </w:rPr>
            <w:t>Informe Progreso I</w:t>
          </w:r>
        </w:p>
      </w:tc>
      <w:tc>
        <w:tcPr>
          <w:tcW w:w="3238" w:type="dxa"/>
        </w:tcPr>
        <w:p w:rsidR="008A421B" w:rsidRPr="001321F6" w:rsidRDefault="008A421B" w:rsidP="0075602B">
          <w:pPr>
            <w:pStyle w:val="Header"/>
            <w:tabs>
              <w:tab w:val="left" w:pos="2700"/>
            </w:tabs>
            <w:jc w:val="right"/>
            <w:rPr>
              <w:rFonts w:ascii="Calibri" w:hAnsi="Calibri"/>
            </w:rPr>
          </w:pPr>
          <w:r w:rsidRPr="001321F6">
            <w:rPr>
              <w:rStyle w:val="PageNumber"/>
              <w:rFonts w:ascii="Calibri" w:hAnsi="Calibri"/>
            </w:rPr>
            <w:fldChar w:fldCharType="begin"/>
          </w:r>
          <w:r w:rsidRPr="001321F6">
            <w:rPr>
              <w:rStyle w:val="PageNumber"/>
              <w:rFonts w:ascii="Calibri" w:hAnsi="Calibri"/>
            </w:rPr>
            <w:instrText xml:space="preserve"> PAGE </w:instrText>
          </w:r>
          <w:r w:rsidRPr="001321F6">
            <w:rPr>
              <w:rStyle w:val="PageNumber"/>
              <w:rFonts w:ascii="Calibri" w:hAnsi="Calibri"/>
            </w:rPr>
            <w:fldChar w:fldCharType="separate"/>
          </w:r>
          <w:r>
            <w:rPr>
              <w:rStyle w:val="PageNumber"/>
              <w:rFonts w:ascii="Calibri" w:hAnsi="Calibri"/>
              <w:noProof/>
            </w:rPr>
            <w:t>3</w:t>
          </w:r>
          <w:r w:rsidRPr="001321F6">
            <w:rPr>
              <w:rStyle w:val="PageNumber"/>
              <w:rFonts w:ascii="Calibri" w:hAnsi="Calibri"/>
            </w:rPr>
            <w:fldChar w:fldCharType="end"/>
          </w:r>
          <w:r w:rsidRPr="001321F6">
            <w:rPr>
              <w:rStyle w:val="PageNumber"/>
              <w:rFonts w:ascii="Calibri" w:hAnsi="Calibri"/>
            </w:rPr>
            <w:t>/</w:t>
          </w:r>
          <w:r w:rsidRPr="001321F6">
            <w:rPr>
              <w:rStyle w:val="PageNumber"/>
              <w:rFonts w:ascii="Calibri" w:hAnsi="Calibri"/>
            </w:rPr>
            <w:fldChar w:fldCharType="begin"/>
          </w:r>
          <w:r w:rsidRPr="001321F6">
            <w:rPr>
              <w:rStyle w:val="PageNumber"/>
              <w:rFonts w:ascii="Calibri" w:hAnsi="Calibri"/>
            </w:rPr>
            <w:instrText xml:space="preserve"> NUMPAGES </w:instrText>
          </w:r>
          <w:r w:rsidRPr="001321F6">
            <w:rPr>
              <w:rStyle w:val="PageNumber"/>
              <w:rFonts w:ascii="Calibri" w:hAnsi="Calibri"/>
            </w:rPr>
            <w:fldChar w:fldCharType="separate"/>
          </w:r>
          <w:r>
            <w:rPr>
              <w:rStyle w:val="PageNumber"/>
              <w:rFonts w:ascii="Calibri" w:hAnsi="Calibri"/>
              <w:noProof/>
            </w:rPr>
            <w:t>25</w:t>
          </w:r>
          <w:r w:rsidRPr="001321F6">
            <w:rPr>
              <w:rStyle w:val="PageNumber"/>
              <w:rFonts w:ascii="Calibri" w:hAnsi="Calibri"/>
            </w:rPr>
            <w:fldChar w:fldCharType="end"/>
          </w:r>
        </w:p>
      </w:tc>
    </w:tr>
  </w:tbl>
  <w:p w:rsidR="008A421B" w:rsidRPr="001321F6" w:rsidRDefault="008A421B">
    <w:pPr>
      <w:pStyle w:val="Header"/>
      <w:rPr>
        <w:rFonts w:ascii="Calibri" w:hAnsi="Calibr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875BE6"/>
    <w:multiLevelType w:val="hybridMultilevel"/>
    <w:tmpl w:val="C6B0000E"/>
    <w:lvl w:ilvl="0" w:tplc="0403000F">
      <w:start w:val="1"/>
      <w:numFmt w:val="decimal"/>
      <w:lvlText w:val="%1."/>
      <w:lvlJc w:val="left"/>
      <w:pPr>
        <w:tabs>
          <w:tab w:val="num" w:pos="360"/>
        </w:tabs>
        <w:ind w:left="360" w:hanging="360"/>
      </w:pPr>
      <w:rPr>
        <w:rFonts w:cs="Times New Roman"/>
      </w:rPr>
    </w:lvl>
    <w:lvl w:ilvl="1" w:tplc="04030019" w:tentative="1">
      <w:start w:val="1"/>
      <w:numFmt w:val="lowerLetter"/>
      <w:lvlText w:val="%2."/>
      <w:lvlJc w:val="left"/>
      <w:pPr>
        <w:tabs>
          <w:tab w:val="num" w:pos="1080"/>
        </w:tabs>
        <w:ind w:left="1080" w:hanging="360"/>
      </w:pPr>
      <w:rPr>
        <w:rFonts w:cs="Times New Roman"/>
      </w:rPr>
    </w:lvl>
    <w:lvl w:ilvl="2" w:tplc="0403001B" w:tentative="1">
      <w:start w:val="1"/>
      <w:numFmt w:val="lowerRoman"/>
      <w:lvlText w:val="%3."/>
      <w:lvlJc w:val="right"/>
      <w:pPr>
        <w:tabs>
          <w:tab w:val="num" w:pos="1800"/>
        </w:tabs>
        <w:ind w:left="1800" w:hanging="180"/>
      </w:pPr>
      <w:rPr>
        <w:rFonts w:cs="Times New Roman"/>
      </w:rPr>
    </w:lvl>
    <w:lvl w:ilvl="3" w:tplc="0403000F" w:tentative="1">
      <w:start w:val="1"/>
      <w:numFmt w:val="decimal"/>
      <w:lvlText w:val="%4."/>
      <w:lvlJc w:val="left"/>
      <w:pPr>
        <w:tabs>
          <w:tab w:val="num" w:pos="2520"/>
        </w:tabs>
        <w:ind w:left="2520" w:hanging="360"/>
      </w:pPr>
      <w:rPr>
        <w:rFonts w:cs="Times New Roman"/>
      </w:rPr>
    </w:lvl>
    <w:lvl w:ilvl="4" w:tplc="04030019" w:tentative="1">
      <w:start w:val="1"/>
      <w:numFmt w:val="lowerLetter"/>
      <w:lvlText w:val="%5."/>
      <w:lvlJc w:val="left"/>
      <w:pPr>
        <w:tabs>
          <w:tab w:val="num" w:pos="3240"/>
        </w:tabs>
        <w:ind w:left="3240" w:hanging="360"/>
      </w:pPr>
      <w:rPr>
        <w:rFonts w:cs="Times New Roman"/>
      </w:rPr>
    </w:lvl>
    <w:lvl w:ilvl="5" w:tplc="0403001B" w:tentative="1">
      <w:start w:val="1"/>
      <w:numFmt w:val="lowerRoman"/>
      <w:lvlText w:val="%6."/>
      <w:lvlJc w:val="right"/>
      <w:pPr>
        <w:tabs>
          <w:tab w:val="num" w:pos="3960"/>
        </w:tabs>
        <w:ind w:left="3960" w:hanging="180"/>
      </w:pPr>
      <w:rPr>
        <w:rFonts w:cs="Times New Roman"/>
      </w:rPr>
    </w:lvl>
    <w:lvl w:ilvl="6" w:tplc="0403000F" w:tentative="1">
      <w:start w:val="1"/>
      <w:numFmt w:val="decimal"/>
      <w:lvlText w:val="%7."/>
      <w:lvlJc w:val="left"/>
      <w:pPr>
        <w:tabs>
          <w:tab w:val="num" w:pos="4680"/>
        </w:tabs>
        <w:ind w:left="4680" w:hanging="360"/>
      </w:pPr>
      <w:rPr>
        <w:rFonts w:cs="Times New Roman"/>
      </w:rPr>
    </w:lvl>
    <w:lvl w:ilvl="7" w:tplc="04030019" w:tentative="1">
      <w:start w:val="1"/>
      <w:numFmt w:val="lowerLetter"/>
      <w:lvlText w:val="%8."/>
      <w:lvlJc w:val="left"/>
      <w:pPr>
        <w:tabs>
          <w:tab w:val="num" w:pos="5400"/>
        </w:tabs>
        <w:ind w:left="5400" w:hanging="360"/>
      </w:pPr>
      <w:rPr>
        <w:rFonts w:cs="Times New Roman"/>
      </w:rPr>
    </w:lvl>
    <w:lvl w:ilvl="8" w:tplc="0403001B" w:tentative="1">
      <w:start w:val="1"/>
      <w:numFmt w:val="lowerRoman"/>
      <w:lvlText w:val="%9."/>
      <w:lvlJc w:val="right"/>
      <w:pPr>
        <w:tabs>
          <w:tab w:val="num" w:pos="6120"/>
        </w:tabs>
        <w:ind w:left="6120" w:hanging="180"/>
      </w:pPr>
      <w:rPr>
        <w:rFonts w:cs="Times New Roman"/>
      </w:rPr>
    </w:lvl>
  </w:abstractNum>
  <w:abstractNum w:abstractNumId="1">
    <w:nsid w:val="212C4841"/>
    <w:multiLevelType w:val="multilevel"/>
    <w:tmpl w:val="491629D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660"/>
        </w:tabs>
        <w:ind w:left="660" w:hanging="360"/>
      </w:pPr>
      <w:rPr>
        <w:rFonts w:cs="Times New Roman" w:hint="default"/>
      </w:rPr>
    </w:lvl>
    <w:lvl w:ilvl="2">
      <w:start w:val="1"/>
      <w:numFmt w:val="decimal"/>
      <w:lvlText w:val="%1.%2.%3"/>
      <w:lvlJc w:val="left"/>
      <w:pPr>
        <w:tabs>
          <w:tab w:val="num" w:pos="1320"/>
        </w:tabs>
        <w:ind w:left="1320" w:hanging="720"/>
      </w:pPr>
      <w:rPr>
        <w:rFonts w:cs="Times New Roman" w:hint="default"/>
      </w:rPr>
    </w:lvl>
    <w:lvl w:ilvl="3">
      <w:start w:val="1"/>
      <w:numFmt w:val="decimal"/>
      <w:lvlText w:val="%1.%2.%3.%4"/>
      <w:lvlJc w:val="left"/>
      <w:pPr>
        <w:tabs>
          <w:tab w:val="num" w:pos="1620"/>
        </w:tabs>
        <w:ind w:left="1620" w:hanging="720"/>
      </w:pPr>
      <w:rPr>
        <w:rFonts w:cs="Times New Roman" w:hint="default"/>
      </w:rPr>
    </w:lvl>
    <w:lvl w:ilvl="4">
      <w:start w:val="1"/>
      <w:numFmt w:val="decimal"/>
      <w:lvlText w:val="%1.%2.%3.%4.%5"/>
      <w:lvlJc w:val="left"/>
      <w:pPr>
        <w:tabs>
          <w:tab w:val="num" w:pos="2280"/>
        </w:tabs>
        <w:ind w:left="2280" w:hanging="1080"/>
      </w:pPr>
      <w:rPr>
        <w:rFonts w:cs="Times New Roman" w:hint="default"/>
      </w:rPr>
    </w:lvl>
    <w:lvl w:ilvl="5">
      <w:start w:val="1"/>
      <w:numFmt w:val="decimal"/>
      <w:lvlText w:val="%1.%2.%3.%4.%5.%6"/>
      <w:lvlJc w:val="left"/>
      <w:pPr>
        <w:tabs>
          <w:tab w:val="num" w:pos="2580"/>
        </w:tabs>
        <w:ind w:left="2580" w:hanging="1080"/>
      </w:pPr>
      <w:rPr>
        <w:rFonts w:cs="Times New Roman" w:hint="default"/>
      </w:rPr>
    </w:lvl>
    <w:lvl w:ilvl="6">
      <w:start w:val="1"/>
      <w:numFmt w:val="decimal"/>
      <w:lvlText w:val="%1.%2.%3.%4.%5.%6.%7"/>
      <w:lvlJc w:val="left"/>
      <w:pPr>
        <w:tabs>
          <w:tab w:val="num" w:pos="3240"/>
        </w:tabs>
        <w:ind w:left="3240" w:hanging="1440"/>
      </w:pPr>
      <w:rPr>
        <w:rFonts w:cs="Times New Roman" w:hint="default"/>
      </w:rPr>
    </w:lvl>
    <w:lvl w:ilvl="7">
      <w:start w:val="1"/>
      <w:numFmt w:val="decimal"/>
      <w:lvlText w:val="%1.%2.%3.%4.%5.%6.%7.%8"/>
      <w:lvlJc w:val="left"/>
      <w:pPr>
        <w:tabs>
          <w:tab w:val="num" w:pos="3540"/>
        </w:tabs>
        <w:ind w:left="3540" w:hanging="1440"/>
      </w:pPr>
      <w:rPr>
        <w:rFonts w:cs="Times New Roman" w:hint="default"/>
      </w:rPr>
    </w:lvl>
    <w:lvl w:ilvl="8">
      <w:start w:val="1"/>
      <w:numFmt w:val="decimal"/>
      <w:lvlText w:val="%1.%2.%3.%4.%5.%6.%7.%8.%9"/>
      <w:lvlJc w:val="left"/>
      <w:pPr>
        <w:tabs>
          <w:tab w:val="num" w:pos="4200"/>
        </w:tabs>
        <w:ind w:left="4200" w:hanging="1800"/>
      </w:pPr>
      <w:rPr>
        <w:rFonts w:cs="Times New Roman" w:hint="default"/>
      </w:rPr>
    </w:lvl>
  </w:abstractNum>
  <w:abstractNum w:abstractNumId="2">
    <w:nsid w:val="29153F3D"/>
    <w:multiLevelType w:val="hybridMultilevel"/>
    <w:tmpl w:val="87CABC04"/>
    <w:lvl w:ilvl="0" w:tplc="726ABD36">
      <w:start w:val="1"/>
      <w:numFmt w:val="decimal"/>
      <w:lvlText w:val="%1."/>
      <w:lvlJc w:val="left"/>
      <w:pPr>
        <w:tabs>
          <w:tab w:val="num" w:pos="1423"/>
        </w:tabs>
        <w:ind w:left="1423" w:hanging="360"/>
      </w:pPr>
      <w:rPr>
        <w:rFonts w:cs="Times New Roman"/>
        <w:b/>
      </w:rPr>
    </w:lvl>
    <w:lvl w:ilvl="1" w:tplc="040A0019" w:tentative="1">
      <w:start w:val="1"/>
      <w:numFmt w:val="lowerLetter"/>
      <w:lvlText w:val="%2."/>
      <w:lvlJc w:val="left"/>
      <w:pPr>
        <w:tabs>
          <w:tab w:val="num" w:pos="2143"/>
        </w:tabs>
        <w:ind w:left="2143" w:hanging="360"/>
      </w:pPr>
      <w:rPr>
        <w:rFonts w:cs="Times New Roman"/>
      </w:rPr>
    </w:lvl>
    <w:lvl w:ilvl="2" w:tplc="040A001B" w:tentative="1">
      <w:start w:val="1"/>
      <w:numFmt w:val="lowerRoman"/>
      <w:lvlText w:val="%3."/>
      <w:lvlJc w:val="right"/>
      <w:pPr>
        <w:tabs>
          <w:tab w:val="num" w:pos="2863"/>
        </w:tabs>
        <w:ind w:left="2863" w:hanging="180"/>
      </w:pPr>
      <w:rPr>
        <w:rFonts w:cs="Times New Roman"/>
      </w:rPr>
    </w:lvl>
    <w:lvl w:ilvl="3" w:tplc="040A000F" w:tentative="1">
      <w:start w:val="1"/>
      <w:numFmt w:val="decimal"/>
      <w:lvlText w:val="%4."/>
      <w:lvlJc w:val="left"/>
      <w:pPr>
        <w:tabs>
          <w:tab w:val="num" w:pos="3583"/>
        </w:tabs>
        <w:ind w:left="3583" w:hanging="360"/>
      </w:pPr>
      <w:rPr>
        <w:rFonts w:cs="Times New Roman"/>
      </w:rPr>
    </w:lvl>
    <w:lvl w:ilvl="4" w:tplc="040A0019" w:tentative="1">
      <w:start w:val="1"/>
      <w:numFmt w:val="lowerLetter"/>
      <w:lvlText w:val="%5."/>
      <w:lvlJc w:val="left"/>
      <w:pPr>
        <w:tabs>
          <w:tab w:val="num" w:pos="4303"/>
        </w:tabs>
        <w:ind w:left="4303" w:hanging="360"/>
      </w:pPr>
      <w:rPr>
        <w:rFonts w:cs="Times New Roman"/>
      </w:rPr>
    </w:lvl>
    <w:lvl w:ilvl="5" w:tplc="040A001B" w:tentative="1">
      <w:start w:val="1"/>
      <w:numFmt w:val="lowerRoman"/>
      <w:lvlText w:val="%6."/>
      <w:lvlJc w:val="right"/>
      <w:pPr>
        <w:tabs>
          <w:tab w:val="num" w:pos="5023"/>
        </w:tabs>
        <w:ind w:left="5023" w:hanging="180"/>
      </w:pPr>
      <w:rPr>
        <w:rFonts w:cs="Times New Roman"/>
      </w:rPr>
    </w:lvl>
    <w:lvl w:ilvl="6" w:tplc="040A000F" w:tentative="1">
      <w:start w:val="1"/>
      <w:numFmt w:val="decimal"/>
      <w:lvlText w:val="%7."/>
      <w:lvlJc w:val="left"/>
      <w:pPr>
        <w:tabs>
          <w:tab w:val="num" w:pos="5743"/>
        </w:tabs>
        <w:ind w:left="5743" w:hanging="360"/>
      </w:pPr>
      <w:rPr>
        <w:rFonts w:cs="Times New Roman"/>
      </w:rPr>
    </w:lvl>
    <w:lvl w:ilvl="7" w:tplc="040A0019" w:tentative="1">
      <w:start w:val="1"/>
      <w:numFmt w:val="lowerLetter"/>
      <w:lvlText w:val="%8."/>
      <w:lvlJc w:val="left"/>
      <w:pPr>
        <w:tabs>
          <w:tab w:val="num" w:pos="6463"/>
        </w:tabs>
        <w:ind w:left="6463" w:hanging="360"/>
      </w:pPr>
      <w:rPr>
        <w:rFonts w:cs="Times New Roman"/>
      </w:rPr>
    </w:lvl>
    <w:lvl w:ilvl="8" w:tplc="040A001B" w:tentative="1">
      <w:start w:val="1"/>
      <w:numFmt w:val="lowerRoman"/>
      <w:lvlText w:val="%9."/>
      <w:lvlJc w:val="right"/>
      <w:pPr>
        <w:tabs>
          <w:tab w:val="num" w:pos="7183"/>
        </w:tabs>
        <w:ind w:left="7183" w:hanging="180"/>
      </w:pPr>
      <w:rPr>
        <w:rFonts w:cs="Times New Roman"/>
      </w:rPr>
    </w:lvl>
  </w:abstractNum>
  <w:abstractNum w:abstractNumId="3">
    <w:nsid w:val="47606D2A"/>
    <w:multiLevelType w:val="hybridMultilevel"/>
    <w:tmpl w:val="45787932"/>
    <w:lvl w:ilvl="0" w:tplc="0403000F">
      <w:start w:val="1"/>
      <w:numFmt w:val="decimal"/>
      <w:lvlText w:val="%1."/>
      <w:lvlJc w:val="left"/>
      <w:pPr>
        <w:tabs>
          <w:tab w:val="num" w:pos="360"/>
        </w:tabs>
        <w:ind w:left="360" w:hanging="360"/>
      </w:pPr>
      <w:rPr>
        <w:rFonts w:cs="Times New Roman"/>
      </w:rPr>
    </w:lvl>
    <w:lvl w:ilvl="1" w:tplc="04030019" w:tentative="1">
      <w:start w:val="1"/>
      <w:numFmt w:val="lowerLetter"/>
      <w:lvlText w:val="%2."/>
      <w:lvlJc w:val="left"/>
      <w:pPr>
        <w:tabs>
          <w:tab w:val="num" w:pos="1080"/>
        </w:tabs>
        <w:ind w:left="1080" w:hanging="360"/>
      </w:pPr>
      <w:rPr>
        <w:rFonts w:cs="Times New Roman"/>
      </w:rPr>
    </w:lvl>
    <w:lvl w:ilvl="2" w:tplc="0403001B" w:tentative="1">
      <w:start w:val="1"/>
      <w:numFmt w:val="lowerRoman"/>
      <w:lvlText w:val="%3."/>
      <w:lvlJc w:val="right"/>
      <w:pPr>
        <w:tabs>
          <w:tab w:val="num" w:pos="1800"/>
        </w:tabs>
        <w:ind w:left="1800" w:hanging="180"/>
      </w:pPr>
      <w:rPr>
        <w:rFonts w:cs="Times New Roman"/>
      </w:rPr>
    </w:lvl>
    <w:lvl w:ilvl="3" w:tplc="0403000F" w:tentative="1">
      <w:start w:val="1"/>
      <w:numFmt w:val="decimal"/>
      <w:lvlText w:val="%4."/>
      <w:lvlJc w:val="left"/>
      <w:pPr>
        <w:tabs>
          <w:tab w:val="num" w:pos="2520"/>
        </w:tabs>
        <w:ind w:left="2520" w:hanging="360"/>
      </w:pPr>
      <w:rPr>
        <w:rFonts w:cs="Times New Roman"/>
      </w:rPr>
    </w:lvl>
    <w:lvl w:ilvl="4" w:tplc="04030019" w:tentative="1">
      <w:start w:val="1"/>
      <w:numFmt w:val="lowerLetter"/>
      <w:lvlText w:val="%5."/>
      <w:lvlJc w:val="left"/>
      <w:pPr>
        <w:tabs>
          <w:tab w:val="num" w:pos="3240"/>
        </w:tabs>
        <w:ind w:left="3240" w:hanging="360"/>
      </w:pPr>
      <w:rPr>
        <w:rFonts w:cs="Times New Roman"/>
      </w:rPr>
    </w:lvl>
    <w:lvl w:ilvl="5" w:tplc="0403001B" w:tentative="1">
      <w:start w:val="1"/>
      <w:numFmt w:val="lowerRoman"/>
      <w:lvlText w:val="%6."/>
      <w:lvlJc w:val="right"/>
      <w:pPr>
        <w:tabs>
          <w:tab w:val="num" w:pos="3960"/>
        </w:tabs>
        <w:ind w:left="3960" w:hanging="180"/>
      </w:pPr>
      <w:rPr>
        <w:rFonts w:cs="Times New Roman"/>
      </w:rPr>
    </w:lvl>
    <w:lvl w:ilvl="6" w:tplc="0403000F" w:tentative="1">
      <w:start w:val="1"/>
      <w:numFmt w:val="decimal"/>
      <w:lvlText w:val="%7."/>
      <w:lvlJc w:val="left"/>
      <w:pPr>
        <w:tabs>
          <w:tab w:val="num" w:pos="4680"/>
        </w:tabs>
        <w:ind w:left="4680" w:hanging="360"/>
      </w:pPr>
      <w:rPr>
        <w:rFonts w:cs="Times New Roman"/>
      </w:rPr>
    </w:lvl>
    <w:lvl w:ilvl="7" w:tplc="04030019" w:tentative="1">
      <w:start w:val="1"/>
      <w:numFmt w:val="lowerLetter"/>
      <w:lvlText w:val="%8."/>
      <w:lvlJc w:val="left"/>
      <w:pPr>
        <w:tabs>
          <w:tab w:val="num" w:pos="5400"/>
        </w:tabs>
        <w:ind w:left="5400" w:hanging="360"/>
      </w:pPr>
      <w:rPr>
        <w:rFonts w:cs="Times New Roman"/>
      </w:rPr>
    </w:lvl>
    <w:lvl w:ilvl="8" w:tplc="0403001B" w:tentative="1">
      <w:start w:val="1"/>
      <w:numFmt w:val="lowerRoman"/>
      <w:lvlText w:val="%9."/>
      <w:lvlJc w:val="right"/>
      <w:pPr>
        <w:tabs>
          <w:tab w:val="num" w:pos="6120"/>
        </w:tabs>
        <w:ind w:left="6120" w:hanging="180"/>
      </w:pPr>
      <w:rPr>
        <w:rFonts w:cs="Times New Roman"/>
      </w:rPr>
    </w:lvl>
  </w:abstractNum>
  <w:abstractNum w:abstractNumId="4">
    <w:nsid w:val="4869278C"/>
    <w:multiLevelType w:val="hybridMultilevel"/>
    <w:tmpl w:val="0D803614"/>
    <w:lvl w:ilvl="0" w:tplc="1B50150A">
      <w:start w:val="1"/>
      <w:numFmt w:val="bullet"/>
      <w:lvlText w:val=""/>
      <w:lvlJc w:val="left"/>
      <w:pPr>
        <w:tabs>
          <w:tab w:val="num" w:pos="1260"/>
        </w:tabs>
        <w:ind w:left="1260" w:hanging="360"/>
      </w:pPr>
      <w:rPr>
        <w:rFonts w:ascii="Symbol" w:hAnsi="Symbol" w:hint="default"/>
        <w:color w:val="auto"/>
      </w:rPr>
    </w:lvl>
    <w:lvl w:ilvl="1" w:tplc="040A0003" w:tentative="1">
      <w:start w:val="1"/>
      <w:numFmt w:val="bullet"/>
      <w:lvlText w:val="o"/>
      <w:lvlJc w:val="left"/>
      <w:pPr>
        <w:tabs>
          <w:tab w:val="num" w:pos="2143"/>
        </w:tabs>
        <w:ind w:left="2143" w:hanging="360"/>
      </w:pPr>
      <w:rPr>
        <w:rFonts w:ascii="Courier New" w:hAnsi="Courier New" w:hint="default"/>
      </w:rPr>
    </w:lvl>
    <w:lvl w:ilvl="2" w:tplc="040A0005" w:tentative="1">
      <w:start w:val="1"/>
      <w:numFmt w:val="bullet"/>
      <w:lvlText w:val=""/>
      <w:lvlJc w:val="left"/>
      <w:pPr>
        <w:tabs>
          <w:tab w:val="num" w:pos="2863"/>
        </w:tabs>
        <w:ind w:left="2863" w:hanging="360"/>
      </w:pPr>
      <w:rPr>
        <w:rFonts w:ascii="Wingdings" w:hAnsi="Wingdings" w:hint="default"/>
      </w:rPr>
    </w:lvl>
    <w:lvl w:ilvl="3" w:tplc="040A0001" w:tentative="1">
      <w:start w:val="1"/>
      <w:numFmt w:val="bullet"/>
      <w:lvlText w:val=""/>
      <w:lvlJc w:val="left"/>
      <w:pPr>
        <w:tabs>
          <w:tab w:val="num" w:pos="3583"/>
        </w:tabs>
        <w:ind w:left="3583" w:hanging="360"/>
      </w:pPr>
      <w:rPr>
        <w:rFonts w:ascii="Symbol" w:hAnsi="Symbol" w:hint="default"/>
      </w:rPr>
    </w:lvl>
    <w:lvl w:ilvl="4" w:tplc="040A0003" w:tentative="1">
      <w:start w:val="1"/>
      <w:numFmt w:val="bullet"/>
      <w:lvlText w:val="o"/>
      <w:lvlJc w:val="left"/>
      <w:pPr>
        <w:tabs>
          <w:tab w:val="num" w:pos="4303"/>
        </w:tabs>
        <w:ind w:left="4303" w:hanging="360"/>
      </w:pPr>
      <w:rPr>
        <w:rFonts w:ascii="Courier New" w:hAnsi="Courier New" w:hint="default"/>
      </w:rPr>
    </w:lvl>
    <w:lvl w:ilvl="5" w:tplc="040A0005" w:tentative="1">
      <w:start w:val="1"/>
      <w:numFmt w:val="bullet"/>
      <w:lvlText w:val=""/>
      <w:lvlJc w:val="left"/>
      <w:pPr>
        <w:tabs>
          <w:tab w:val="num" w:pos="5023"/>
        </w:tabs>
        <w:ind w:left="5023" w:hanging="360"/>
      </w:pPr>
      <w:rPr>
        <w:rFonts w:ascii="Wingdings" w:hAnsi="Wingdings" w:hint="default"/>
      </w:rPr>
    </w:lvl>
    <w:lvl w:ilvl="6" w:tplc="040A0001" w:tentative="1">
      <w:start w:val="1"/>
      <w:numFmt w:val="bullet"/>
      <w:lvlText w:val=""/>
      <w:lvlJc w:val="left"/>
      <w:pPr>
        <w:tabs>
          <w:tab w:val="num" w:pos="5743"/>
        </w:tabs>
        <w:ind w:left="5743" w:hanging="360"/>
      </w:pPr>
      <w:rPr>
        <w:rFonts w:ascii="Symbol" w:hAnsi="Symbol" w:hint="default"/>
      </w:rPr>
    </w:lvl>
    <w:lvl w:ilvl="7" w:tplc="040A0003" w:tentative="1">
      <w:start w:val="1"/>
      <w:numFmt w:val="bullet"/>
      <w:lvlText w:val="o"/>
      <w:lvlJc w:val="left"/>
      <w:pPr>
        <w:tabs>
          <w:tab w:val="num" w:pos="6463"/>
        </w:tabs>
        <w:ind w:left="6463" w:hanging="360"/>
      </w:pPr>
      <w:rPr>
        <w:rFonts w:ascii="Courier New" w:hAnsi="Courier New" w:hint="default"/>
      </w:rPr>
    </w:lvl>
    <w:lvl w:ilvl="8" w:tplc="040A0005" w:tentative="1">
      <w:start w:val="1"/>
      <w:numFmt w:val="bullet"/>
      <w:lvlText w:val=""/>
      <w:lvlJc w:val="left"/>
      <w:pPr>
        <w:tabs>
          <w:tab w:val="num" w:pos="7183"/>
        </w:tabs>
        <w:ind w:left="7183" w:hanging="360"/>
      </w:pPr>
      <w:rPr>
        <w:rFonts w:ascii="Wingdings" w:hAnsi="Wingdings" w:hint="default"/>
      </w:rPr>
    </w:lvl>
  </w:abstractNum>
  <w:abstractNum w:abstractNumId="5">
    <w:nsid w:val="4DBB367C"/>
    <w:multiLevelType w:val="hybridMultilevel"/>
    <w:tmpl w:val="FAF423E6"/>
    <w:lvl w:ilvl="0" w:tplc="541AD7B6">
      <w:numFmt w:val="bullet"/>
      <w:lvlText w:val="-"/>
      <w:lvlJc w:val="left"/>
      <w:pPr>
        <w:tabs>
          <w:tab w:val="num" w:pos="1767"/>
        </w:tabs>
        <w:ind w:left="1767" w:hanging="360"/>
      </w:pPr>
      <w:rPr>
        <w:rFonts w:ascii="Times New Roman" w:eastAsia="Times New Roman" w:hAnsi="Times New Roman" w:hint="default"/>
      </w:rPr>
    </w:lvl>
    <w:lvl w:ilvl="1" w:tplc="040A0003" w:tentative="1">
      <w:start w:val="1"/>
      <w:numFmt w:val="bullet"/>
      <w:lvlText w:val="o"/>
      <w:lvlJc w:val="left"/>
      <w:pPr>
        <w:tabs>
          <w:tab w:val="num" w:pos="2487"/>
        </w:tabs>
        <w:ind w:left="2487" w:hanging="360"/>
      </w:pPr>
      <w:rPr>
        <w:rFonts w:ascii="Courier New" w:hAnsi="Courier New" w:hint="default"/>
      </w:rPr>
    </w:lvl>
    <w:lvl w:ilvl="2" w:tplc="040A0005" w:tentative="1">
      <w:start w:val="1"/>
      <w:numFmt w:val="bullet"/>
      <w:lvlText w:val=""/>
      <w:lvlJc w:val="left"/>
      <w:pPr>
        <w:tabs>
          <w:tab w:val="num" w:pos="3207"/>
        </w:tabs>
        <w:ind w:left="3207" w:hanging="360"/>
      </w:pPr>
      <w:rPr>
        <w:rFonts w:ascii="Wingdings" w:hAnsi="Wingdings" w:hint="default"/>
      </w:rPr>
    </w:lvl>
    <w:lvl w:ilvl="3" w:tplc="040A0001" w:tentative="1">
      <w:start w:val="1"/>
      <w:numFmt w:val="bullet"/>
      <w:lvlText w:val=""/>
      <w:lvlJc w:val="left"/>
      <w:pPr>
        <w:tabs>
          <w:tab w:val="num" w:pos="3927"/>
        </w:tabs>
        <w:ind w:left="3927" w:hanging="360"/>
      </w:pPr>
      <w:rPr>
        <w:rFonts w:ascii="Symbol" w:hAnsi="Symbol" w:hint="default"/>
      </w:rPr>
    </w:lvl>
    <w:lvl w:ilvl="4" w:tplc="040A0003" w:tentative="1">
      <w:start w:val="1"/>
      <w:numFmt w:val="bullet"/>
      <w:lvlText w:val="o"/>
      <w:lvlJc w:val="left"/>
      <w:pPr>
        <w:tabs>
          <w:tab w:val="num" w:pos="4647"/>
        </w:tabs>
        <w:ind w:left="4647" w:hanging="360"/>
      </w:pPr>
      <w:rPr>
        <w:rFonts w:ascii="Courier New" w:hAnsi="Courier New" w:hint="default"/>
      </w:rPr>
    </w:lvl>
    <w:lvl w:ilvl="5" w:tplc="040A0005" w:tentative="1">
      <w:start w:val="1"/>
      <w:numFmt w:val="bullet"/>
      <w:lvlText w:val=""/>
      <w:lvlJc w:val="left"/>
      <w:pPr>
        <w:tabs>
          <w:tab w:val="num" w:pos="5367"/>
        </w:tabs>
        <w:ind w:left="5367" w:hanging="360"/>
      </w:pPr>
      <w:rPr>
        <w:rFonts w:ascii="Wingdings" w:hAnsi="Wingdings" w:hint="default"/>
      </w:rPr>
    </w:lvl>
    <w:lvl w:ilvl="6" w:tplc="040A0001" w:tentative="1">
      <w:start w:val="1"/>
      <w:numFmt w:val="bullet"/>
      <w:lvlText w:val=""/>
      <w:lvlJc w:val="left"/>
      <w:pPr>
        <w:tabs>
          <w:tab w:val="num" w:pos="6087"/>
        </w:tabs>
        <w:ind w:left="6087" w:hanging="360"/>
      </w:pPr>
      <w:rPr>
        <w:rFonts w:ascii="Symbol" w:hAnsi="Symbol" w:hint="default"/>
      </w:rPr>
    </w:lvl>
    <w:lvl w:ilvl="7" w:tplc="040A0003" w:tentative="1">
      <w:start w:val="1"/>
      <w:numFmt w:val="bullet"/>
      <w:lvlText w:val="o"/>
      <w:lvlJc w:val="left"/>
      <w:pPr>
        <w:tabs>
          <w:tab w:val="num" w:pos="6807"/>
        </w:tabs>
        <w:ind w:left="6807" w:hanging="360"/>
      </w:pPr>
      <w:rPr>
        <w:rFonts w:ascii="Courier New" w:hAnsi="Courier New" w:hint="default"/>
      </w:rPr>
    </w:lvl>
    <w:lvl w:ilvl="8" w:tplc="040A0005" w:tentative="1">
      <w:start w:val="1"/>
      <w:numFmt w:val="bullet"/>
      <w:lvlText w:val=""/>
      <w:lvlJc w:val="left"/>
      <w:pPr>
        <w:tabs>
          <w:tab w:val="num" w:pos="7527"/>
        </w:tabs>
        <w:ind w:left="7527" w:hanging="360"/>
      </w:pPr>
      <w:rPr>
        <w:rFonts w:ascii="Wingdings" w:hAnsi="Wingdings" w:hint="default"/>
      </w:rPr>
    </w:lvl>
  </w:abstractNum>
  <w:abstractNum w:abstractNumId="6">
    <w:nsid w:val="500467CA"/>
    <w:multiLevelType w:val="multilevel"/>
    <w:tmpl w:val="D47AC438"/>
    <w:lvl w:ilvl="0">
      <w:start w:val="1"/>
      <w:numFmt w:val="decimal"/>
      <w:pStyle w:val="Heading1"/>
      <w:lvlText w:val="%1."/>
      <w:lvlJc w:val="left"/>
      <w:pPr>
        <w:tabs>
          <w:tab w:val="num" w:pos="900"/>
        </w:tabs>
        <w:ind w:left="900" w:hanging="360"/>
      </w:pPr>
      <w:rPr>
        <w:rFonts w:ascii="Calibri" w:hAnsi="Calibri" w:cs="Times New Roman" w:hint="default"/>
        <w:sz w:val="30"/>
        <w:szCs w:val="30"/>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7">
    <w:nsid w:val="50BE42BF"/>
    <w:multiLevelType w:val="hybridMultilevel"/>
    <w:tmpl w:val="B9CC426C"/>
    <w:lvl w:ilvl="0" w:tplc="040A000F">
      <w:start w:val="1"/>
      <w:numFmt w:val="decimal"/>
      <w:lvlText w:val="%1."/>
      <w:lvlJc w:val="left"/>
      <w:pPr>
        <w:tabs>
          <w:tab w:val="num" w:pos="1080"/>
        </w:tabs>
        <w:ind w:left="1080" w:hanging="360"/>
      </w:pPr>
      <w:rPr>
        <w:rFonts w:cs="Times New Roman"/>
      </w:rPr>
    </w:lvl>
    <w:lvl w:ilvl="1" w:tplc="040A0019" w:tentative="1">
      <w:start w:val="1"/>
      <w:numFmt w:val="lowerLetter"/>
      <w:lvlText w:val="%2."/>
      <w:lvlJc w:val="left"/>
      <w:pPr>
        <w:tabs>
          <w:tab w:val="num" w:pos="1800"/>
        </w:tabs>
        <w:ind w:left="1800" w:hanging="360"/>
      </w:pPr>
      <w:rPr>
        <w:rFonts w:cs="Times New Roman"/>
      </w:rPr>
    </w:lvl>
    <w:lvl w:ilvl="2" w:tplc="040A001B" w:tentative="1">
      <w:start w:val="1"/>
      <w:numFmt w:val="lowerRoman"/>
      <w:lvlText w:val="%3."/>
      <w:lvlJc w:val="right"/>
      <w:pPr>
        <w:tabs>
          <w:tab w:val="num" w:pos="2520"/>
        </w:tabs>
        <w:ind w:left="2520" w:hanging="180"/>
      </w:pPr>
      <w:rPr>
        <w:rFonts w:cs="Times New Roman"/>
      </w:rPr>
    </w:lvl>
    <w:lvl w:ilvl="3" w:tplc="040A000F" w:tentative="1">
      <w:start w:val="1"/>
      <w:numFmt w:val="decimal"/>
      <w:lvlText w:val="%4."/>
      <w:lvlJc w:val="left"/>
      <w:pPr>
        <w:tabs>
          <w:tab w:val="num" w:pos="3240"/>
        </w:tabs>
        <w:ind w:left="3240" w:hanging="360"/>
      </w:pPr>
      <w:rPr>
        <w:rFonts w:cs="Times New Roman"/>
      </w:rPr>
    </w:lvl>
    <w:lvl w:ilvl="4" w:tplc="040A0019" w:tentative="1">
      <w:start w:val="1"/>
      <w:numFmt w:val="lowerLetter"/>
      <w:lvlText w:val="%5."/>
      <w:lvlJc w:val="left"/>
      <w:pPr>
        <w:tabs>
          <w:tab w:val="num" w:pos="3960"/>
        </w:tabs>
        <w:ind w:left="3960" w:hanging="360"/>
      </w:pPr>
      <w:rPr>
        <w:rFonts w:cs="Times New Roman"/>
      </w:rPr>
    </w:lvl>
    <w:lvl w:ilvl="5" w:tplc="040A001B" w:tentative="1">
      <w:start w:val="1"/>
      <w:numFmt w:val="lowerRoman"/>
      <w:lvlText w:val="%6."/>
      <w:lvlJc w:val="right"/>
      <w:pPr>
        <w:tabs>
          <w:tab w:val="num" w:pos="4680"/>
        </w:tabs>
        <w:ind w:left="4680" w:hanging="180"/>
      </w:pPr>
      <w:rPr>
        <w:rFonts w:cs="Times New Roman"/>
      </w:rPr>
    </w:lvl>
    <w:lvl w:ilvl="6" w:tplc="040A000F" w:tentative="1">
      <w:start w:val="1"/>
      <w:numFmt w:val="decimal"/>
      <w:lvlText w:val="%7."/>
      <w:lvlJc w:val="left"/>
      <w:pPr>
        <w:tabs>
          <w:tab w:val="num" w:pos="5400"/>
        </w:tabs>
        <w:ind w:left="5400" w:hanging="360"/>
      </w:pPr>
      <w:rPr>
        <w:rFonts w:cs="Times New Roman"/>
      </w:rPr>
    </w:lvl>
    <w:lvl w:ilvl="7" w:tplc="040A0019" w:tentative="1">
      <w:start w:val="1"/>
      <w:numFmt w:val="lowerLetter"/>
      <w:lvlText w:val="%8."/>
      <w:lvlJc w:val="left"/>
      <w:pPr>
        <w:tabs>
          <w:tab w:val="num" w:pos="6120"/>
        </w:tabs>
        <w:ind w:left="6120" w:hanging="360"/>
      </w:pPr>
      <w:rPr>
        <w:rFonts w:cs="Times New Roman"/>
      </w:rPr>
    </w:lvl>
    <w:lvl w:ilvl="8" w:tplc="040A001B" w:tentative="1">
      <w:start w:val="1"/>
      <w:numFmt w:val="lowerRoman"/>
      <w:lvlText w:val="%9."/>
      <w:lvlJc w:val="right"/>
      <w:pPr>
        <w:tabs>
          <w:tab w:val="num" w:pos="6840"/>
        </w:tabs>
        <w:ind w:left="6840" w:hanging="180"/>
      </w:pPr>
      <w:rPr>
        <w:rFonts w:cs="Times New Roman"/>
      </w:rPr>
    </w:lvl>
  </w:abstractNum>
  <w:abstractNum w:abstractNumId="8">
    <w:nsid w:val="5BFA4BAC"/>
    <w:multiLevelType w:val="hybridMultilevel"/>
    <w:tmpl w:val="184C8C9E"/>
    <w:lvl w:ilvl="0" w:tplc="0403000F">
      <w:start w:val="1"/>
      <w:numFmt w:val="decimal"/>
      <w:lvlText w:val="%1."/>
      <w:lvlJc w:val="left"/>
      <w:pPr>
        <w:tabs>
          <w:tab w:val="num" w:pos="720"/>
        </w:tabs>
        <w:ind w:left="720" w:hanging="360"/>
      </w:pPr>
      <w:rPr>
        <w:rFonts w:cs="Times New Roman" w:hint="default"/>
      </w:rPr>
    </w:lvl>
    <w:lvl w:ilvl="1" w:tplc="04030019" w:tentative="1">
      <w:start w:val="1"/>
      <w:numFmt w:val="lowerLetter"/>
      <w:lvlText w:val="%2."/>
      <w:lvlJc w:val="left"/>
      <w:pPr>
        <w:tabs>
          <w:tab w:val="num" w:pos="1440"/>
        </w:tabs>
        <w:ind w:left="1440" w:hanging="360"/>
      </w:pPr>
      <w:rPr>
        <w:rFonts w:cs="Times New Roman"/>
      </w:rPr>
    </w:lvl>
    <w:lvl w:ilvl="2" w:tplc="0403001B" w:tentative="1">
      <w:start w:val="1"/>
      <w:numFmt w:val="lowerRoman"/>
      <w:lvlText w:val="%3."/>
      <w:lvlJc w:val="right"/>
      <w:pPr>
        <w:tabs>
          <w:tab w:val="num" w:pos="2160"/>
        </w:tabs>
        <w:ind w:left="2160" w:hanging="180"/>
      </w:pPr>
      <w:rPr>
        <w:rFonts w:cs="Times New Roman"/>
      </w:rPr>
    </w:lvl>
    <w:lvl w:ilvl="3" w:tplc="0403000F" w:tentative="1">
      <w:start w:val="1"/>
      <w:numFmt w:val="decimal"/>
      <w:lvlText w:val="%4."/>
      <w:lvlJc w:val="left"/>
      <w:pPr>
        <w:tabs>
          <w:tab w:val="num" w:pos="2880"/>
        </w:tabs>
        <w:ind w:left="2880" w:hanging="360"/>
      </w:pPr>
      <w:rPr>
        <w:rFonts w:cs="Times New Roman"/>
      </w:rPr>
    </w:lvl>
    <w:lvl w:ilvl="4" w:tplc="04030019" w:tentative="1">
      <w:start w:val="1"/>
      <w:numFmt w:val="lowerLetter"/>
      <w:lvlText w:val="%5."/>
      <w:lvlJc w:val="left"/>
      <w:pPr>
        <w:tabs>
          <w:tab w:val="num" w:pos="3600"/>
        </w:tabs>
        <w:ind w:left="3600" w:hanging="360"/>
      </w:pPr>
      <w:rPr>
        <w:rFonts w:cs="Times New Roman"/>
      </w:rPr>
    </w:lvl>
    <w:lvl w:ilvl="5" w:tplc="0403001B" w:tentative="1">
      <w:start w:val="1"/>
      <w:numFmt w:val="lowerRoman"/>
      <w:lvlText w:val="%6."/>
      <w:lvlJc w:val="right"/>
      <w:pPr>
        <w:tabs>
          <w:tab w:val="num" w:pos="4320"/>
        </w:tabs>
        <w:ind w:left="4320" w:hanging="180"/>
      </w:pPr>
      <w:rPr>
        <w:rFonts w:cs="Times New Roman"/>
      </w:rPr>
    </w:lvl>
    <w:lvl w:ilvl="6" w:tplc="0403000F" w:tentative="1">
      <w:start w:val="1"/>
      <w:numFmt w:val="decimal"/>
      <w:lvlText w:val="%7."/>
      <w:lvlJc w:val="left"/>
      <w:pPr>
        <w:tabs>
          <w:tab w:val="num" w:pos="5040"/>
        </w:tabs>
        <w:ind w:left="5040" w:hanging="360"/>
      </w:pPr>
      <w:rPr>
        <w:rFonts w:cs="Times New Roman"/>
      </w:rPr>
    </w:lvl>
    <w:lvl w:ilvl="7" w:tplc="04030019" w:tentative="1">
      <w:start w:val="1"/>
      <w:numFmt w:val="lowerLetter"/>
      <w:lvlText w:val="%8."/>
      <w:lvlJc w:val="left"/>
      <w:pPr>
        <w:tabs>
          <w:tab w:val="num" w:pos="5760"/>
        </w:tabs>
        <w:ind w:left="5760" w:hanging="360"/>
      </w:pPr>
      <w:rPr>
        <w:rFonts w:cs="Times New Roman"/>
      </w:rPr>
    </w:lvl>
    <w:lvl w:ilvl="8" w:tplc="0403001B" w:tentative="1">
      <w:start w:val="1"/>
      <w:numFmt w:val="lowerRoman"/>
      <w:lvlText w:val="%9."/>
      <w:lvlJc w:val="right"/>
      <w:pPr>
        <w:tabs>
          <w:tab w:val="num" w:pos="6480"/>
        </w:tabs>
        <w:ind w:left="6480" w:hanging="180"/>
      </w:pPr>
      <w:rPr>
        <w:rFonts w:cs="Times New Roman"/>
      </w:rPr>
    </w:lvl>
  </w:abstractNum>
  <w:abstractNum w:abstractNumId="9">
    <w:nsid w:val="5C101215"/>
    <w:multiLevelType w:val="hybridMultilevel"/>
    <w:tmpl w:val="B186F384"/>
    <w:lvl w:ilvl="0" w:tplc="040A000F">
      <w:start w:val="1"/>
      <w:numFmt w:val="decimal"/>
      <w:lvlText w:val="%1."/>
      <w:lvlJc w:val="left"/>
      <w:pPr>
        <w:tabs>
          <w:tab w:val="num" w:pos="2133"/>
        </w:tabs>
        <w:ind w:left="2133" w:hanging="360"/>
      </w:pPr>
      <w:rPr>
        <w:rFonts w:cs="Times New Roman"/>
      </w:rPr>
    </w:lvl>
    <w:lvl w:ilvl="1" w:tplc="040A0019" w:tentative="1">
      <w:start w:val="1"/>
      <w:numFmt w:val="lowerLetter"/>
      <w:lvlText w:val="%2."/>
      <w:lvlJc w:val="left"/>
      <w:pPr>
        <w:tabs>
          <w:tab w:val="num" w:pos="2853"/>
        </w:tabs>
        <w:ind w:left="2853" w:hanging="360"/>
      </w:pPr>
      <w:rPr>
        <w:rFonts w:cs="Times New Roman"/>
      </w:rPr>
    </w:lvl>
    <w:lvl w:ilvl="2" w:tplc="040A001B" w:tentative="1">
      <w:start w:val="1"/>
      <w:numFmt w:val="lowerRoman"/>
      <w:lvlText w:val="%3."/>
      <w:lvlJc w:val="right"/>
      <w:pPr>
        <w:tabs>
          <w:tab w:val="num" w:pos="3573"/>
        </w:tabs>
        <w:ind w:left="3573" w:hanging="180"/>
      </w:pPr>
      <w:rPr>
        <w:rFonts w:cs="Times New Roman"/>
      </w:rPr>
    </w:lvl>
    <w:lvl w:ilvl="3" w:tplc="040A000F" w:tentative="1">
      <w:start w:val="1"/>
      <w:numFmt w:val="decimal"/>
      <w:lvlText w:val="%4."/>
      <w:lvlJc w:val="left"/>
      <w:pPr>
        <w:tabs>
          <w:tab w:val="num" w:pos="4293"/>
        </w:tabs>
        <w:ind w:left="4293" w:hanging="360"/>
      </w:pPr>
      <w:rPr>
        <w:rFonts w:cs="Times New Roman"/>
      </w:rPr>
    </w:lvl>
    <w:lvl w:ilvl="4" w:tplc="040A0019" w:tentative="1">
      <w:start w:val="1"/>
      <w:numFmt w:val="lowerLetter"/>
      <w:lvlText w:val="%5."/>
      <w:lvlJc w:val="left"/>
      <w:pPr>
        <w:tabs>
          <w:tab w:val="num" w:pos="5013"/>
        </w:tabs>
        <w:ind w:left="5013" w:hanging="360"/>
      </w:pPr>
      <w:rPr>
        <w:rFonts w:cs="Times New Roman"/>
      </w:rPr>
    </w:lvl>
    <w:lvl w:ilvl="5" w:tplc="040A001B" w:tentative="1">
      <w:start w:val="1"/>
      <w:numFmt w:val="lowerRoman"/>
      <w:lvlText w:val="%6."/>
      <w:lvlJc w:val="right"/>
      <w:pPr>
        <w:tabs>
          <w:tab w:val="num" w:pos="5733"/>
        </w:tabs>
        <w:ind w:left="5733" w:hanging="180"/>
      </w:pPr>
      <w:rPr>
        <w:rFonts w:cs="Times New Roman"/>
      </w:rPr>
    </w:lvl>
    <w:lvl w:ilvl="6" w:tplc="040A000F" w:tentative="1">
      <w:start w:val="1"/>
      <w:numFmt w:val="decimal"/>
      <w:lvlText w:val="%7."/>
      <w:lvlJc w:val="left"/>
      <w:pPr>
        <w:tabs>
          <w:tab w:val="num" w:pos="6453"/>
        </w:tabs>
        <w:ind w:left="6453" w:hanging="360"/>
      </w:pPr>
      <w:rPr>
        <w:rFonts w:cs="Times New Roman"/>
      </w:rPr>
    </w:lvl>
    <w:lvl w:ilvl="7" w:tplc="040A0019" w:tentative="1">
      <w:start w:val="1"/>
      <w:numFmt w:val="lowerLetter"/>
      <w:lvlText w:val="%8."/>
      <w:lvlJc w:val="left"/>
      <w:pPr>
        <w:tabs>
          <w:tab w:val="num" w:pos="7173"/>
        </w:tabs>
        <w:ind w:left="7173" w:hanging="360"/>
      </w:pPr>
      <w:rPr>
        <w:rFonts w:cs="Times New Roman"/>
      </w:rPr>
    </w:lvl>
    <w:lvl w:ilvl="8" w:tplc="040A001B" w:tentative="1">
      <w:start w:val="1"/>
      <w:numFmt w:val="lowerRoman"/>
      <w:lvlText w:val="%9."/>
      <w:lvlJc w:val="right"/>
      <w:pPr>
        <w:tabs>
          <w:tab w:val="num" w:pos="7893"/>
        </w:tabs>
        <w:ind w:left="7893" w:hanging="180"/>
      </w:pPr>
      <w:rPr>
        <w:rFonts w:cs="Times New Roman"/>
      </w:rPr>
    </w:lvl>
  </w:abstractNum>
  <w:abstractNum w:abstractNumId="10">
    <w:nsid w:val="66AA4931"/>
    <w:multiLevelType w:val="hybridMultilevel"/>
    <w:tmpl w:val="4302F55A"/>
    <w:lvl w:ilvl="0" w:tplc="0403000F">
      <w:start w:val="1"/>
      <w:numFmt w:val="decimal"/>
      <w:lvlText w:val="%1."/>
      <w:lvlJc w:val="left"/>
      <w:pPr>
        <w:tabs>
          <w:tab w:val="num" w:pos="360"/>
        </w:tabs>
        <w:ind w:left="360" w:hanging="360"/>
      </w:pPr>
      <w:rPr>
        <w:rFonts w:cs="Times New Roman"/>
      </w:rPr>
    </w:lvl>
    <w:lvl w:ilvl="1" w:tplc="04030019" w:tentative="1">
      <w:start w:val="1"/>
      <w:numFmt w:val="lowerLetter"/>
      <w:lvlText w:val="%2."/>
      <w:lvlJc w:val="left"/>
      <w:pPr>
        <w:tabs>
          <w:tab w:val="num" w:pos="1080"/>
        </w:tabs>
        <w:ind w:left="1080" w:hanging="360"/>
      </w:pPr>
      <w:rPr>
        <w:rFonts w:cs="Times New Roman"/>
      </w:rPr>
    </w:lvl>
    <w:lvl w:ilvl="2" w:tplc="0403001B" w:tentative="1">
      <w:start w:val="1"/>
      <w:numFmt w:val="lowerRoman"/>
      <w:lvlText w:val="%3."/>
      <w:lvlJc w:val="right"/>
      <w:pPr>
        <w:tabs>
          <w:tab w:val="num" w:pos="1800"/>
        </w:tabs>
        <w:ind w:left="1800" w:hanging="180"/>
      </w:pPr>
      <w:rPr>
        <w:rFonts w:cs="Times New Roman"/>
      </w:rPr>
    </w:lvl>
    <w:lvl w:ilvl="3" w:tplc="0403000F" w:tentative="1">
      <w:start w:val="1"/>
      <w:numFmt w:val="decimal"/>
      <w:lvlText w:val="%4."/>
      <w:lvlJc w:val="left"/>
      <w:pPr>
        <w:tabs>
          <w:tab w:val="num" w:pos="2520"/>
        </w:tabs>
        <w:ind w:left="2520" w:hanging="360"/>
      </w:pPr>
      <w:rPr>
        <w:rFonts w:cs="Times New Roman"/>
      </w:rPr>
    </w:lvl>
    <w:lvl w:ilvl="4" w:tplc="04030019" w:tentative="1">
      <w:start w:val="1"/>
      <w:numFmt w:val="lowerLetter"/>
      <w:lvlText w:val="%5."/>
      <w:lvlJc w:val="left"/>
      <w:pPr>
        <w:tabs>
          <w:tab w:val="num" w:pos="3240"/>
        </w:tabs>
        <w:ind w:left="3240" w:hanging="360"/>
      </w:pPr>
      <w:rPr>
        <w:rFonts w:cs="Times New Roman"/>
      </w:rPr>
    </w:lvl>
    <w:lvl w:ilvl="5" w:tplc="0403001B" w:tentative="1">
      <w:start w:val="1"/>
      <w:numFmt w:val="lowerRoman"/>
      <w:lvlText w:val="%6."/>
      <w:lvlJc w:val="right"/>
      <w:pPr>
        <w:tabs>
          <w:tab w:val="num" w:pos="3960"/>
        </w:tabs>
        <w:ind w:left="3960" w:hanging="180"/>
      </w:pPr>
      <w:rPr>
        <w:rFonts w:cs="Times New Roman"/>
      </w:rPr>
    </w:lvl>
    <w:lvl w:ilvl="6" w:tplc="0403000F" w:tentative="1">
      <w:start w:val="1"/>
      <w:numFmt w:val="decimal"/>
      <w:lvlText w:val="%7."/>
      <w:lvlJc w:val="left"/>
      <w:pPr>
        <w:tabs>
          <w:tab w:val="num" w:pos="4680"/>
        </w:tabs>
        <w:ind w:left="4680" w:hanging="360"/>
      </w:pPr>
      <w:rPr>
        <w:rFonts w:cs="Times New Roman"/>
      </w:rPr>
    </w:lvl>
    <w:lvl w:ilvl="7" w:tplc="04030019" w:tentative="1">
      <w:start w:val="1"/>
      <w:numFmt w:val="lowerLetter"/>
      <w:lvlText w:val="%8."/>
      <w:lvlJc w:val="left"/>
      <w:pPr>
        <w:tabs>
          <w:tab w:val="num" w:pos="5400"/>
        </w:tabs>
        <w:ind w:left="5400" w:hanging="360"/>
      </w:pPr>
      <w:rPr>
        <w:rFonts w:cs="Times New Roman"/>
      </w:rPr>
    </w:lvl>
    <w:lvl w:ilvl="8" w:tplc="0403001B" w:tentative="1">
      <w:start w:val="1"/>
      <w:numFmt w:val="lowerRoman"/>
      <w:lvlText w:val="%9."/>
      <w:lvlJc w:val="right"/>
      <w:pPr>
        <w:tabs>
          <w:tab w:val="num" w:pos="6120"/>
        </w:tabs>
        <w:ind w:left="6120" w:hanging="180"/>
      </w:pPr>
      <w:rPr>
        <w:rFonts w:cs="Times New Roman"/>
      </w:rPr>
    </w:lvl>
  </w:abstractNum>
  <w:num w:numId="1">
    <w:abstractNumId w:val="10"/>
  </w:num>
  <w:num w:numId="2">
    <w:abstractNumId w:val="0"/>
  </w:num>
  <w:num w:numId="3">
    <w:abstractNumId w:val="6"/>
  </w:num>
  <w:num w:numId="4">
    <w:abstractNumId w:val="3"/>
  </w:num>
  <w:num w:numId="5">
    <w:abstractNumId w:val="8"/>
  </w:num>
  <w:num w:numId="6">
    <w:abstractNumId w:val="5"/>
  </w:num>
  <w:num w:numId="7">
    <w:abstractNumId w:val="2"/>
  </w:num>
  <w:num w:numId="8">
    <w:abstractNumId w:val="4"/>
  </w:num>
  <w:num w:numId="9">
    <w:abstractNumId w:val="9"/>
  </w:num>
  <w:num w:numId="10">
    <w:abstractNumId w:val="7"/>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3F0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53ABD"/>
    <w:rsid w:val="00025111"/>
    <w:rsid w:val="00027C18"/>
    <w:rsid w:val="00032D78"/>
    <w:rsid w:val="000355BD"/>
    <w:rsid w:val="000366D5"/>
    <w:rsid w:val="00050200"/>
    <w:rsid w:val="00050CBF"/>
    <w:rsid w:val="00053ABD"/>
    <w:rsid w:val="00087C9A"/>
    <w:rsid w:val="000A70C7"/>
    <w:rsid w:val="000C4B93"/>
    <w:rsid w:val="000C4EEF"/>
    <w:rsid w:val="001003AE"/>
    <w:rsid w:val="00104F58"/>
    <w:rsid w:val="00124C62"/>
    <w:rsid w:val="001321F6"/>
    <w:rsid w:val="00132731"/>
    <w:rsid w:val="001418CA"/>
    <w:rsid w:val="00142FE6"/>
    <w:rsid w:val="00146513"/>
    <w:rsid w:val="001768F0"/>
    <w:rsid w:val="00181CB2"/>
    <w:rsid w:val="00181EB6"/>
    <w:rsid w:val="00192395"/>
    <w:rsid w:val="001A37C9"/>
    <w:rsid w:val="001A4E31"/>
    <w:rsid w:val="001B3B11"/>
    <w:rsid w:val="001C1D6F"/>
    <w:rsid w:val="001C61CE"/>
    <w:rsid w:val="001D4550"/>
    <w:rsid w:val="001E2F97"/>
    <w:rsid w:val="001F5BEE"/>
    <w:rsid w:val="002220CE"/>
    <w:rsid w:val="00223295"/>
    <w:rsid w:val="00225ECF"/>
    <w:rsid w:val="00234D61"/>
    <w:rsid w:val="002363A3"/>
    <w:rsid w:val="00253F0A"/>
    <w:rsid w:val="002712DC"/>
    <w:rsid w:val="00275E7E"/>
    <w:rsid w:val="0028637A"/>
    <w:rsid w:val="0029114E"/>
    <w:rsid w:val="0029412B"/>
    <w:rsid w:val="002966B2"/>
    <w:rsid w:val="002A2F2B"/>
    <w:rsid w:val="002A4C9B"/>
    <w:rsid w:val="002B6560"/>
    <w:rsid w:val="002C16EB"/>
    <w:rsid w:val="002C71FC"/>
    <w:rsid w:val="002C7FDF"/>
    <w:rsid w:val="002E6A48"/>
    <w:rsid w:val="00306315"/>
    <w:rsid w:val="0032468C"/>
    <w:rsid w:val="0033181E"/>
    <w:rsid w:val="003322C4"/>
    <w:rsid w:val="00332F41"/>
    <w:rsid w:val="0038248F"/>
    <w:rsid w:val="003952BE"/>
    <w:rsid w:val="003A379D"/>
    <w:rsid w:val="003B39DC"/>
    <w:rsid w:val="003B47CF"/>
    <w:rsid w:val="003B595B"/>
    <w:rsid w:val="003D0B2A"/>
    <w:rsid w:val="003F5F22"/>
    <w:rsid w:val="00407E06"/>
    <w:rsid w:val="00417DCF"/>
    <w:rsid w:val="00427EBE"/>
    <w:rsid w:val="00435AC4"/>
    <w:rsid w:val="004453A7"/>
    <w:rsid w:val="0046543A"/>
    <w:rsid w:val="00467A86"/>
    <w:rsid w:val="004733A2"/>
    <w:rsid w:val="0047557A"/>
    <w:rsid w:val="0049498E"/>
    <w:rsid w:val="00496028"/>
    <w:rsid w:val="004E5C90"/>
    <w:rsid w:val="004F0727"/>
    <w:rsid w:val="004F29EF"/>
    <w:rsid w:val="004F6891"/>
    <w:rsid w:val="00520780"/>
    <w:rsid w:val="005211FC"/>
    <w:rsid w:val="00563E5C"/>
    <w:rsid w:val="00595A6F"/>
    <w:rsid w:val="005C0FB6"/>
    <w:rsid w:val="005C11B9"/>
    <w:rsid w:val="005E58D0"/>
    <w:rsid w:val="00621C58"/>
    <w:rsid w:val="006229F7"/>
    <w:rsid w:val="00625C80"/>
    <w:rsid w:val="006403B0"/>
    <w:rsid w:val="0064195E"/>
    <w:rsid w:val="0065446D"/>
    <w:rsid w:val="0065453E"/>
    <w:rsid w:val="00674DD3"/>
    <w:rsid w:val="006818DB"/>
    <w:rsid w:val="0069380E"/>
    <w:rsid w:val="006A73A7"/>
    <w:rsid w:val="006B029A"/>
    <w:rsid w:val="006B32AB"/>
    <w:rsid w:val="006C6AD7"/>
    <w:rsid w:val="006D35F9"/>
    <w:rsid w:val="006F0C61"/>
    <w:rsid w:val="006F5FFE"/>
    <w:rsid w:val="00734256"/>
    <w:rsid w:val="00735277"/>
    <w:rsid w:val="00737DA5"/>
    <w:rsid w:val="00741105"/>
    <w:rsid w:val="0075602B"/>
    <w:rsid w:val="00761820"/>
    <w:rsid w:val="00774BE9"/>
    <w:rsid w:val="007A3C90"/>
    <w:rsid w:val="007A6ACB"/>
    <w:rsid w:val="007B050C"/>
    <w:rsid w:val="007C225E"/>
    <w:rsid w:val="00802B71"/>
    <w:rsid w:val="0080796C"/>
    <w:rsid w:val="00826952"/>
    <w:rsid w:val="00844D44"/>
    <w:rsid w:val="00854116"/>
    <w:rsid w:val="008634FA"/>
    <w:rsid w:val="008A421B"/>
    <w:rsid w:val="008A4726"/>
    <w:rsid w:val="008A58FB"/>
    <w:rsid w:val="008C0D09"/>
    <w:rsid w:val="008C1568"/>
    <w:rsid w:val="008D308C"/>
    <w:rsid w:val="008D4767"/>
    <w:rsid w:val="008E4B49"/>
    <w:rsid w:val="008F7E61"/>
    <w:rsid w:val="00926A9B"/>
    <w:rsid w:val="00951134"/>
    <w:rsid w:val="00955F30"/>
    <w:rsid w:val="009A44BE"/>
    <w:rsid w:val="009A60AA"/>
    <w:rsid w:val="009A695C"/>
    <w:rsid w:val="009C0C93"/>
    <w:rsid w:val="009C0DE0"/>
    <w:rsid w:val="009C1379"/>
    <w:rsid w:val="009C538F"/>
    <w:rsid w:val="009D1FC6"/>
    <w:rsid w:val="009E124F"/>
    <w:rsid w:val="009E6200"/>
    <w:rsid w:val="009F78FA"/>
    <w:rsid w:val="00A154C9"/>
    <w:rsid w:val="00A3607C"/>
    <w:rsid w:val="00A42983"/>
    <w:rsid w:val="00A47329"/>
    <w:rsid w:val="00A55FB3"/>
    <w:rsid w:val="00A64B4D"/>
    <w:rsid w:val="00A73967"/>
    <w:rsid w:val="00AB2002"/>
    <w:rsid w:val="00AB7846"/>
    <w:rsid w:val="00AC46E1"/>
    <w:rsid w:val="00AD7772"/>
    <w:rsid w:val="00AF1D02"/>
    <w:rsid w:val="00B44DFC"/>
    <w:rsid w:val="00B552C8"/>
    <w:rsid w:val="00B56D31"/>
    <w:rsid w:val="00B62782"/>
    <w:rsid w:val="00B63D9E"/>
    <w:rsid w:val="00B64289"/>
    <w:rsid w:val="00B8088B"/>
    <w:rsid w:val="00BB18FD"/>
    <w:rsid w:val="00BB2639"/>
    <w:rsid w:val="00BC5F3C"/>
    <w:rsid w:val="00BC7FA0"/>
    <w:rsid w:val="00BE0ECE"/>
    <w:rsid w:val="00C13183"/>
    <w:rsid w:val="00C20A02"/>
    <w:rsid w:val="00C23E1D"/>
    <w:rsid w:val="00C23EE2"/>
    <w:rsid w:val="00C400A7"/>
    <w:rsid w:val="00C40D44"/>
    <w:rsid w:val="00C5244A"/>
    <w:rsid w:val="00C53A6B"/>
    <w:rsid w:val="00C70FC7"/>
    <w:rsid w:val="00CE3BD2"/>
    <w:rsid w:val="00CF5361"/>
    <w:rsid w:val="00CF5908"/>
    <w:rsid w:val="00D41801"/>
    <w:rsid w:val="00D566EF"/>
    <w:rsid w:val="00D60660"/>
    <w:rsid w:val="00D62351"/>
    <w:rsid w:val="00D76FB6"/>
    <w:rsid w:val="00D91331"/>
    <w:rsid w:val="00D925BB"/>
    <w:rsid w:val="00DC2791"/>
    <w:rsid w:val="00DD0A64"/>
    <w:rsid w:val="00DF53BA"/>
    <w:rsid w:val="00E02CA7"/>
    <w:rsid w:val="00E141CD"/>
    <w:rsid w:val="00E2005B"/>
    <w:rsid w:val="00E20F5D"/>
    <w:rsid w:val="00E33204"/>
    <w:rsid w:val="00E3751F"/>
    <w:rsid w:val="00E405C6"/>
    <w:rsid w:val="00E44D5D"/>
    <w:rsid w:val="00E464A3"/>
    <w:rsid w:val="00E50E33"/>
    <w:rsid w:val="00E51D75"/>
    <w:rsid w:val="00E55897"/>
    <w:rsid w:val="00E70222"/>
    <w:rsid w:val="00E93650"/>
    <w:rsid w:val="00EA2D6A"/>
    <w:rsid w:val="00EA5812"/>
    <w:rsid w:val="00EB1508"/>
    <w:rsid w:val="00EC7B54"/>
    <w:rsid w:val="00ED1940"/>
    <w:rsid w:val="00ED4DF7"/>
    <w:rsid w:val="00EE0D04"/>
    <w:rsid w:val="00EF667B"/>
    <w:rsid w:val="00F0617A"/>
    <w:rsid w:val="00F06D21"/>
    <w:rsid w:val="00F160D3"/>
    <w:rsid w:val="00F258ED"/>
    <w:rsid w:val="00F25ED1"/>
    <w:rsid w:val="00F3080E"/>
    <w:rsid w:val="00F90189"/>
    <w:rsid w:val="00FC6892"/>
    <w:rsid w:val="00FF59D9"/>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3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23295"/>
    <w:rPr>
      <w:sz w:val="24"/>
      <w:szCs w:val="24"/>
      <w:lang w:val="es-ES" w:eastAsia="ca-ES"/>
    </w:rPr>
  </w:style>
  <w:style w:type="paragraph" w:styleId="Heading1">
    <w:name w:val="heading 1"/>
    <w:basedOn w:val="Normal"/>
    <w:next w:val="Normal"/>
    <w:link w:val="Heading1Char"/>
    <w:uiPriority w:val="99"/>
    <w:qFormat/>
    <w:rsid w:val="005E58D0"/>
    <w:pPr>
      <w:keepNext/>
      <w:numPr>
        <w:numId w:val="3"/>
      </w:numPr>
      <w:tabs>
        <w:tab w:val="clear" w:pos="900"/>
        <w:tab w:val="num" w:pos="360"/>
      </w:tabs>
      <w:spacing w:before="240" w:after="60"/>
      <w:ind w:left="360"/>
      <w:jc w:val="both"/>
      <w:outlineLvl w:val="0"/>
    </w:pPr>
    <w:rPr>
      <w:rFonts w:ascii="Calibri" w:hAnsi="Calibri"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E58D0"/>
    <w:rPr>
      <w:rFonts w:ascii="Calibri" w:hAnsi="Calibri" w:cs="Arial"/>
      <w:b/>
      <w:bCs/>
      <w:kern w:val="32"/>
      <w:sz w:val="32"/>
      <w:szCs w:val="32"/>
    </w:rPr>
  </w:style>
  <w:style w:type="paragraph" w:styleId="BodyText">
    <w:name w:val="Body Text"/>
    <w:basedOn w:val="Normal"/>
    <w:link w:val="BodyTextChar"/>
    <w:uiPriority w:val="99"/>
    <w:rsid w:val="00053ABD"/>
    <w:rPr>
      <w:rFonts w:ascii="Arial" w:hAnsi="Arial"/>
      <w:sz w:val="22"/>
      <w:szCs w:val="20"/>
      <w:lang w:val="en-NZ" w:eastAsia="en-US"/>
    </w:rPr>
  </w:style>
  <w:style w:type="character" w:customStyle="1" w:styleId="BodyTextChar">
    <w:name w:val="Body Text Char"/>
    <w:basedOn w:val="DefaultParagraphFont"/>
    <w:link w:val="BodyText"/>
    <w:uiPriority w:val="99"/>
    <w:locked/>
    <w:rsid w:val="00053ABD"/>
    <w:rPr>
      <w:rFonts w:ascii="Arial" w:hAnsi="Arial" w:cs="Times New Roman"/>
      <w:sz w:val="22"/>
      <w:lang w:val="en-NZ" w:eastAsia="en-US" w:bidi="ar-SA"/>
    </w:rPr>
  </w:style>
  <w:style w:type="paragraph" w:styleId="Header">
    <w:name w:val="header"/>
    <w:basedOn w:val="Normal"/>
    <w:link w:val="HeaderChar"/>
    <w:uiPriority w:val="99"/>
    <w:rsid w:val="009A44BE"/>
    <w:pPr>
      <w:tabs>
        <w:tab w:val="center" w:pos="4153"/>
        <w:tab w:val="right" w:pos="8306"/>
      </w:tabs>
    </w:pPr>
  </w:style>
  <w:style w:type="character" w:customStyle="1" w:styleId="HeaderChar">
    <w:name w:val="Header Char"/>
    <w:basedOn w:val="DefaultParagraphFont"/>
    <w:link w:val="Header"/>
    <w:uiPriority w:val="99"/>
    <w:semiHidden/>
    <w:locked/>
    <w:rsid w:val="00223295"/>
    <w:rPr>
      <w:rFonts w:cs="Times New Roman"/>
      <w:sz w:val="24"/>
      <w:szCs w:val="24"/>
    </w:rPr>
  </w:style>
  <w:style w:type="paragraph" w:styleId="Footer">
    <w:name w:val="footer"/>
    <w:basedOn w:val="Normal"/>
    <w:link w:val="FooterChar"/>
    <w:uiPriority w:val="99"/>
    <w:rsid w:val="009A44BE"/>
    <w:pPr>
      <w:tabs>
        <w:tab w:val="center" w:pos="4153"/>
        <w:tab w:val="right" w:pos="8306"/>
      </w:tabs>
    </w:pPr>
  </w:style>
  <w:style w:type="character" w:customStyle="1" w:styleId="FooterChar">
    <w:name w:val="Footer Char"/>
    <w:basedOn w:val="DefaultParagraphFont"/>
    <w:link w:val="Footer"/>
    <w:uiPriority w:val="99"/>
    <w:semiHidden/>
    <w:locked/>
    <w:rsid w:val="00223295"/>
    <w:rPr>
      <w:rFonts w:cs="Times New Roman"/>
      <w:sz w:val="24"/>
      <w:szCs w:val="24"/>
    </w:rPr>
  </w:style>
  <w:style w:type="character" w:styleId="PageNumber">
    <w:name w:val="page number"/>
    <w:basedOn w:val="DefaultParagraphFont"/>
    <w:uiPriority w:val="99"/>
    <w:rsid w:val="009A44BE"/>
    <w:rPr>
      <w:rFonts w:cs="Times New Roman"/>
    </w:rPr>
  </w:style>
  <w:style w:type="paragraph" w:styleId="BalloonText">
    <w:name w:val="Balloon Text"/>
    <w:basedOn w:val="Normal"/>
    <w:link w:val="BalloonTextChar"/>
    <w:uiPriority w:val="99"/>
    <w:semiHidden/>
    <w:rsid w:val="001321F6"/>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321F6"/>
    <w:rPr>
      <w:rFonts w:ascii="Tahoma" w:hAnsi="Tahoma" w:cs="Tahoma"/>
      <w:sz w:val="16"/>
      <w:szCs w:val="16"/>
    </w:rPr>
  </w:style>
  <w:style w:type="paragraph" w:styleId="TOCHeading">
    <w:name w:val="TOC Heading"/>
    <w:basedOn w:val="Heading1"/>
    <w:next w:val="Normal"/>
    <w:uiPriority w:val="99"/>
    <w:qFormat/>
    <w:rsid w:val="001321F6"/>
    <w:pPr>
      <w:keepLines/>
      <w:spacing w:before="480" w:after="0" w:line="276" w:lineRule="auto"/>
      <w:outlineLvl w:val="9"/>
    </w:pPr>
    <w:rPr>
      <w:rFonts w:ascii="Cambria" w:hAnsi="Cambria" w:cs="Times New Roman"/>
      <w:color w:val="365F91"/>
      <w:kern w:val="0"/>
      <w:sz w:val="28"/>
      <w:szCs w:val="28"/>
      <w:lang w:eastAsia="en-US"/>
    </w:rPr>
  </w:style>
  <w:style w:type="paragraph" w:styleId="TOC1">
    <w:name w:val="toc 1"/>
    <w:basedOn w:val="Normal"/>
    <w:next w:val="Normal"/>
    <w:autoRedefine/>
    <w:uiPriority w:val="99"/>
    <w:rsid w:val="001321F6"/>
    <w:pPr>
      <w:spacing w:after="100"/>
    </w:pPr>
  </w:style>
  <w:style w:type="character" w:styleId="Hyperlink">
    <w:name w:val="Hyperlink"/>
    <w:basedOn w:val="DefaultParagraphFont"/>
    <w:uiPriority w:val="99"/>
    <w:rsid w:val="001321F6"/>
    <w:rPr>
      <w:rFonts w:cs="Times New Roman"/>
      <w:color w:val="0000FF"/>
      <w:u w:val="single"/>
    </w:rPr>
  </w:style>
  <w:style w:type="paragraph" w:styleId="TOC2">
    <w:name w:val="toc 2"/>
    <w:basedOn w:val="Normal"/>
    <w:next w:val="Normal"/>
    <w:autoRedefine/>
    <w:uiPriority w:val="99"/>
    <w:semiHidden/>
    <w:rsid w:val="005E58D0"/>
    <w:pPr>
      <w:spacing w:after="100" w:line="276" w:lineRule="auto"/>
      <w:ind w:left="220"/>
    </w:pPr>
    <w:rPr>
      <w:rFonts w:ascii="Calibri" w:hAnsi="Calibri"/>
      <w:sz w:val="22"/>
      <w:szCs w:val="22"/>
      <w:lang w:eastAsia="en-US"/>
    </w:rPr>
  </w:style>
  <w:style w:type="paragraph" w:styleId="TOC3">
    <w:name w:val="toc 3"/>
    <w:basedOn w:val="Normal"/>
    <w:next w:val="Normal"/>
    <w:autoRedefine/>
    <w:uiPriority w:val="99"/>
    <w:semiHidden/>
    <w:rsid w:val="005E58D0"/>
    <w:pPr>
      <w:spacing w:after="100" w:line="276" w:lineRule="auto"/>
      <w:ind w:left="440"/>
    </w:pPr>
    <w:rPr>
      <w:rFonts w:ascii="Calibri" w:hAnsi="Calibri"/>
      <w:sz w:val="22"/>
      <w:szCs w:val="22"/>
      <w:lang w:eastAsia="en-US"/>
    </w:rPr>
  </w:style>
  <w:style w:type="paragraph" w:styleId="Title">
    <w:name w:val="Title"/>
    <w:basedOn w:val="Normal"/>
    <w:next w:val="Normal"/>
    <w:link w:val="TitleChar"/>
    <w:uiPriority w:val="99"/>
    <w:qFormat/>
    <w:rsid w:val="005E58D0"/>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99"/>
    <w:locked/>
    <w:rsid w:val="005E58D0"/>
    <w:rPr>
      <w:rFonts w:ascii="Cambria" w:hAnsi="Cambria" w:cs="Times New Roman"/>
      <w:color w:val="17365D"/>
      <w:spacing w:val="5"/>
      <w:kern w:val="28"/>
      <w:sz w:val="52"/>
      <w:szCs w:val="52"/>
    </w:rPr>
  </w:style>
  <w:style w:type="table" w:styleId="TableGrid">
    <w:name w:val="Table Grid"/>
    <w:basedOn w:val="TableNormal"/>
    <w:uiPriority w:val="99"/>
    <w:locked/>
    <w:rsid w:val="006B029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1A4E31"/>
    <w:pPr>
      <w:spacing w:before="100" w:beforeAutospacing="1" w:after="100" w:afterAutospacing="1"/>
    </w:pPr>
    <w:rPr>
      <w:lang w:val="es-ES_tradnl" w:eastAsia="es-ES_tradnl"/>
    </w:rPr>
  </w:style>
  <w:style w:type="character" w:styleId="Strong">
    <w:name w:val="Strong"/>
    <w:basedOn w:val="DefaultParagraphFont"/>
    <w:uiPriority w:val="99"/>
    <w:qFormat/>
    <w:locked/>
    <w:rsid w:val="00ED4DF7"/>
    <w:rPr>
      <w:rFonts w:cs="Times New Roman"/>
      <w:b/>
      <w:bCs/>
    </w:rPr>
  </w:style>
  <w:style w:type="character" w:customStyle="1" w:styleId="qlabelansweroptiontext">
    <w:name w:val="qlabel answeroptiontext"/>
    <w:basedOn w:val="DefaultParagraphFont"/>
    <w:uiPriority w:val="99"/>
    <w:rsid w:val="009E124F"/>
    <w:rPr>
      <w:rFonts w:cs="Times New Roman"/>
    </w:rPr>
  </w:style>
  <w:style w:type="character" w:customStyle="1" w:styleId="null">
    <w:name w:val="null"/>
    <w:basedOn w:val="DefaultParagraphFont"/>
    <w:uiPriority w:val="99"/>
    <w:rsid w:val="00DD0A64"/>
    <w:rPr>
      <w:rFonts w:cs="Times New Roman"/>
    </w:rPr>
  </w:style>
</w:styles>
</file>

<file path=word/webSettings.xml><?xml version="1.0" encoding="utf-8"?>
<w:webSettings xmlns:r="http://schemas.openxmlformats.org/officeDocument/2006/relationships" xmlns:w="http://schemas.openxmlformats.org/wordprocessingml/2006/main">
  <w:divs>
    <w:div w:id="1958290165">
      <w:marLeft w:val="0"/>
      <w:marRight w:val="0"/>
      <w:marTop w:val="0"/>
      <w:marBottom w:val="0"/>
      <w:divBdr>
        <w:top w:val="none" w:sz="0" w:space="0" w:color="auto"/>
        <w:left w:val="none" w:sz="0" w:space="0" w:color="auto"/>
        <w:bottom w:val="none" w:sz="0" w:space="0" w:color="auto"/>
        <w:right w:val="none" w:sz="0" w:space="0" w:color="auto"/>
      </w:divBdr>
      <w:divsChild>
        <w:div w:id="1958290170">
          <w:marLeft w:val="0"/>
          <w:marRight w:val="0"/>
          <w:marTop w:val="0"/>
          <w:marBottom w:val="0"/>
          <w:divBdr>
            <w:top w:val="none" w:sz="0" w:space="0" w:color="auto"/>
            <w:left w:val="none" w:sz="0" w:space="0" w:color="auto"/>
            <w:bottom w:val="none" w:sz="0" w:space="0" w:color="auto"/>
            <w:right w:val="none" w:sz="0" w:space="0" w:color="auto"/>
          </w:divBdr>
        </w:div>
        <w:div w:id="1958290173">
          <w:marLeft w:val="0"/>
          <w:marRight w:val="0"/>
          <w:marTop w:val="0"/>
          <w:marBottom w:val="0"/>
          <w:divBdr>
            <w:top w:val="none" w:sz="0" w:space="0" w:color="auto"/>
            <w:left w:val="none" w:sz="0" w:space="0" w:color="auto"/>
            <w:bottom w:val="none" w:sz="0" w:space="0" w:color="auto"/>
            <w:right w:val="none" w:sz="0" w:space="0" w:color="auto"/>
          </w:divBdr>
        </w:div>
      </w:divsChild>
    </w:div>
    <w:div w:id="1958290166">
      <w:marLeft w:val="0"/>
      <w:marRight w:val="0"/>
      <w:marTop w:val="0"/>
      <w:marBottom w:val="0"/>
      <w:divBdr>
        <w:top w:val="none" w:sz="0" w:space="0" w:color="auto"/>
        <w:left w:val="none" w:sz="0" w:space="0" w:color="auto"/>
        <w:bottom w:val="none" w:sz="0" w:space="0" w:color="auto"/>
        <w:right w:val="none" w:sz="0" w:space="0" w:color="auto"/>
      </w:divBdr>
      <w:divsChild>
        <w:div w:id="1958290163">
          <w:marLeft w:val="0"/>
          <w:marRight w:val="0"/>
          <w:marTop w:val="0"/>
          <w:marBottom w:val="0"/>
          <w:divBdr>
            <w:top w:val="none" w:sz="0" w:space="0" w:color="auto"/>
            <w:left w:val="none" w:sz="0" w:space="0" w:color="auto"/>
            <w:bottom w:val="none" w:sz="0" w:space="0" w:color="auto"/>
            <w:right w:val="none" w:sz="0" w:space="0" w:color="auto"/>
          </w:divBdr>
        </w:div>
        <w:div w:id="1958290164">
          <w:marLeft w:val="0"/>
          <w:marRight w:val="0"/>
          <w:marTop w:val="0"/>
          <w:marBottom w:val="0"/>
          <w:divBdr>
            <w:top w:val="none" w:sz="0" w:space="0" w:color="auto"/>
            <w:left w:val="none" w:sz="0" w:space="0" w:color="auto"/>
            <w:bottom w:val="none" w:sz="0" w:space="0" w:color="auto"/>
            <w:right w:val="none" w:sz="0" w:space="0" w:color="auto"/>
          </w:divBdr>
        </w:div>
        <w:div w:id="1958290167">
          <w:marLeft w:val="0"/>
          <w:marRight w:val="0"/>
          <w:marTop w:val="0"/>
          <w:marBottom w:val="0"/>
          <w:divBdr>
            <w:top w:val="none" w:sz="0" w:space="0" w:color="auto"/>
            <w:left w:val="none" w:sz="0" w:space="0" w:color="auto"/>
            <w:bottom w:val="none" w:sz="0" w:space="0" w:color="auto"/>
            <w:right w:val="none" w:sz="0" w:space="0" w:color="auto"/>
          </w:divBdr>
        </w:div>
        <w:div w:id="1958290168">
          <w:marLeft w:val="0"/>
          <w:marRight w:val="0"/>
          <w:marTop w:val="0"/>
          <w:marBottom w:val="0"/>
          <w:divBdr>
            <w:top w:val="none" w:sz="0" w:space="0" w:color="auto"/>
            <w:left w:val="none" w:sz="0" w:space="0" w:color="auto"/>
            <w:bottom w:val="none" w:sz="0" w:space="0" w:color="auto"/>
            <w:right w:val="none" w:sz="0" w:space="0" w:color="auto"/>
          </w:divBdr>
        </w:div>
        <w:div w:id="1958290169">
          <w:marLeft w:val="0"/>
          <w:marRight w:val="0"/>
          <w:marTop w:val="0"/>
          <w:marBottom w:val="0"/>
          <w:divBdr>
            <w:top w:val="none" w:sz="0" w:space="0" w:color="auto"/>
            <w:left w:val="none" w:sz="0" w:space="0" w:color="auto"/>
            <w:bottom w:val="none" w:sz="0" w:space="0" w:color="auto"/>
            <w:right w:val="none" w:sz="0" w:space="0" w:color="auto"/>
          </w:divBdr>
        </w:div>
        <w:div w:id="1958290175">
          <w:marLeft w:val="0"/>
          <w:marRight w:val="0"/>
          <w:marTop w:val="0"/>
          <w:marBottom w:val="0"/>
          <w:divBdr>
            <w:top w:val="none" w:sz="0" w:space="0" w:color="auto"/>
            <w:left w:val="none" w:sz="0" w:space="0" w:color="auto"/>
            <w:bottom w:val="none" w:sz="0" w:space="0" w:color="auto"/>
            <w:right w:val="none" w:sz="0" w:space="0" w:color="auto"/>
          </w:divBdr>
        </w:div>
      </w:divsChild>
    </w:div>
    <w:div w:id="1958290172">
      <w:marLeft w:val="0"/>
      <w:marRight w:val="0"/>
      <w:marTop w:val="0"/>
      <w:marBottom w:val="0"/>
      <w:divBdr>
        <w:top w:val="none" w:sz="0" w:space="0" w:color="auto"/>
        <w:left w:val="none" w:sz="0" w:space="0" w:color="auto"/>
        <w:bottom w:val="none" w:sz="0" w:space="0" w:color="auto"/>
        <w:right w:val="none" w:sz="0" w:space="0" w:color="auto"/>
      </w:divBdr>
      <w:divsChild>
        <w:div w:id="1958290171">
          <w:marLeft w:val="0"/>
          <w:marRight w:val="0"/>
          <w:marTop w:val="0"/>
          <w:marBottom w:val="0"/>
          <w:divBdr>
            <w:top w:val="none" w:sz="0" w:space="0" w:color="auto"/>
            <w:left w:val="none" w:sz="0" w:space="0" w:color="auto"/>
            <w:bottom w:val="none" w:sz="0" w:space="0" w:color="auto"/>
            <w:right w:val="none" w:sz="0" w:space="0" w:color="auto"/>
          </w:divBdr>
        </w:div>
        <w:div w:id="1958290174">
          <w:marLeft w:val="0"/>
          <w:marRight w:val="0"/>
          <w:marTop w:val="0"/>
          <w:marBottom w:val="0"/>
          <w:divBdr>
            <w:top w:val="none" w:sz="0" w:space="0" w:color="auto"/>
            <w:left w:val="none" w:sz="0" w:space="0" w:color="auto"/>
            <w:bottom w:val="none" w:sz="0" w:space="0" w:color="auto"/>
            <w:right w:val="none" w:sz="0" w:space="0" w:color="auto"/>
          </w:divBdr>
        </w:div>
      </w:divsChild>
    </w:div>
    <w:div w:id="1958290176">
      <w:marLeft w:val="0"/>
      <w:marRight w:val="0"/>
      <w:marTop w:val="0"/>
      <w:marBottom w:val="0"/>
      <w:divBdr>
        <w:top w:val="none" w:sz="0" w:space="0" w:color="auto"/>
        <w:left w:val="none" w:sz="0" w:space="0" w:color="auto"/>
        <w:bottom w:val="none" w:sz="0" w:space="0" w:color="auto"/>
        <w:right w:val="none" w:sz="0" w:space="0" w:color="auto"/>
      </w:divBdr>
    </w:div>
    <w:div w:id="1958290177">
      <w:marLeft w:val="0"/>
      <w:marRight w:val="0"/>
      <w:marTop w:val="0"/>
      <w:marBottom w:val="0"/>
      <w:divBdr>
        <w:top w:val="none" w:sz="0" w:space="0" w:color="auto"/>
        <w:left w:val="none" w:sz="0" w:space="0" w:color="auto"/>
        <w:bottom w:val="none" w:sz="0" w:space="0" w:color="auto"/>
        <w:right w:val="none" w:sz="0" w:space="0" w:color="auto"/>
      </w:divBdr>
    </w:div>
    <w:div w:id="1958290178">
      <w:marLeft w:val="0"/>
      <w:marRight w:val="0"/>
      <w:marTop w:val="0"/>
      <w:marBottom w:val="0"/>
      <w:divBdr>
        <w:top w:val="none" w:sz="0" w:space="0" w:color="auto"/>
        <w:left w:val="none" w:sz="0" w:space="0" w:color="auto"/>
        <w:bottom w:val="none" w:sz="0" w:space="0" w:color="auto"/>
        <w:right w:val="none" w:sz="0" w:space="0" w:color="auto"/>
      </w:divBdr>
    </w:div>
    <w:div w:id="1958290179">
      <w:marLeft w:val="0"/>
      <w:marRight w:val="0"/>
      <w:marTop w:val="0"/>
      <w:marBottom w:val="0"/>
      <w:divBdr>
        <w:top w:val="none" w:sz="0" w:space="0" w:color="auto"/>
        <w:left w:val="none" w:sz="0" w:space="0" w:color="auto"/>
        <w:bottom w:val="none" w:sz="0" w:space="0" w:color="auto"/>
        <w:right w:val="none" w:sz="0" w:space="0" w:color="auto"/>
      </w:divBdr>
    </w:div>
    <w:div w:id="1958290180">
      <w:marLeft w:val="0"/>
      <w:marRight w:val="0"/>
      <w:marTop w:val="0"/>
      <w:marBottom w:val="0"/>
      <w:divBdr>
        <w:top w:val="none" w:sz="0" w:space="0" w:color="auto"/>
        <w:left w:val="none" w:sz="0" w:space="0" w:color="auto"/>
        <w:bottom w:val="none" w:sz="0" w:space="0" w:color="auto"/>
        <w:right w:val="none" w:sz="0" w:space="0" w:color="auto"/>
      </w:divBdr>
    </w:div>
    <w:div w:id="1958290182">
      <w:marLeft w:val="0"/>
      <w:marRight w:val="0"/>
      <w:marTop w:val="0"/>
      <w:marBottom w:val="0"/>
      <w:divBdr>
        <w:top w:val="none" w:sz="0" w:space="0" w:color="auto"/>
        <w:left w:val="none" w:sz="0" w:space="0" w:color="auto"/>
        <w:bottom w:val="none" w:sz="0" w:space="0" w:color="auto"/>
        <w:right w:val="none" w:sz="0" w:space="0" w:color="auto"/>
      </w:divBdr>
      <w:divsChild>
        <w:div w:id="1958290198">
          <w:marLeft w:val="0"/>
          <w:marRight w:val="0"/>
          <w:marTop w:val="0"/>
          <w:marBottom w:val="0"/>
          <w:divBdr>
            <w:top w:val="none" w:sz="0" w:space="0" w:color="auto"/>
            <w:left w:val="none" w:sz="0" w:space="0" w:color="auto"/>
            <w:bottom w:val="none" w:sz="0" w:space="0" w:color="auto"/>
            <w:right w:val="none" w:sz="0" w:space="0" w:color="auto"/>
          </w:divBdr>
        </w:div>
        <w:div w:id="1958290212">
          <w:marLeft w:val="0"/>
          <w:marRight w:val="0"/>
          <w:marTop w:val="0"/>
          <w:marBottom w:val="0"/>
          <w:divBdr>
            <w:top w:val="none" w:sz="0" w:space="0" w:color="auto"/>
            <w:left w:val="none" w:sz="0" w:space="0" w:color="auto"/>
            <w:bottom w:val="none" w:sz="0" w:space="0" w:color="auto"/>
            <w:right w:val="none" w:sz="0" w:space="0" w:color="auto"/>
          </w:divBdr>
          <w:divsChild>
            <w:div w:id="1958290183">
              <w:marLeft w:val="0"/>
              <w:marRight w:val="0"/>
              <w:marTop w:val="0"/>
              <w:marBottom w:val="0"/>
              <w:divBdr>
                <w:top w:val="none" w:sz="0" w:space="0" w:color="auto"/>
                <w:left w:val="none" w:sz="0" w:space="0" w:color="auto"/>
                <w:bottom w:val="none" w:sz="0" w:space="0" w:color="auto"/>
                <w:right w:val="none" w:sz="0" w:space="0" w:color="auto"/>
              </w:divBdr>
            </w:div>
            <w:div w:id="1958290191">
              <w:marLeft w:val="0"/>
              <w:marRight w:val="0"/>
              <w:marTop w:val="0"/>
              <w:marBottom w:val="0"/>
              <w:divBdr>
                <w:top w:val="none" w:sz="0" w:space="0" w:color="auto"/>
                <w:left w:val="none" w:sz="0" w:space="0" w:color="auto"/>
                <w:bottom w:val="none" w:sz="0" w:space="0" w:color="auto"/>
                <w:right w:val="none" w:sz="0" w:space="0" w:color="auto"/>
              </w:divBdr>
            </w:div>
            <w:div w:id="1958290209">
              <w:marLeft w:val="0"/>
              <w:marRight w:val="0"/>
              <w:marTop w:val="0"/>
              <w:marBottom w:val="0"/>
              <w:divBdr>
                <w:top w:val="none" w:sz="0" w:space="0" w:color="auto"/>
                <w:left w:val="none" w:sz="0" w:space="0" w:color="auto"/>
                <w:bottom w:val="none" w:sz="0" w:space="0" w:color="auto"/>
                <w:right w:val="none" w:sz="0" w:space="0" w:color="auto"/>
              </w:divBdr>
            </w:div>
            <w:div w:id="1958290214">
              <w:marLeft w:val="0"/>
              <w:marRight w:val="0"/>
              <w:marTop w:val="0"/>
              <w:marBottom w:val="0"/>
              <w:divBdr>
                <w:top w:val="none" w:sz="0" w:space="0" w:color="auto"/>
                <w:left w:val="none" w:sz="0" w:space="0" w:color="auto"/>
                <w:bottom w:val="none" w:sz="0" w:space="0" w:color="auto"/>
                <w:right w:val="none" w:sz="0" w:space="0" w:color="auto"/>
              </w:divBdr>
            </w:div>
            <w:div w:id="1958290229">
              <w:marLeft w:val="0"/>
              <w:marRight w:val="0"/>
              <w:marTop w:val="0"/>
              <w:marBottom w:val="0"/>
              <w:divBdr>
                <w:top w:val="none" w:sz="0" w:space="0" w:color="auto"/>
                <w:left w:val="none" w:sz="0" w:space="0" w:color="auto"/>
                <w:bottom w:val="none" w:sz="0" w:space="0" w:color="auto"/>
                <w:right w:val="none" w:sz="0" w:space="0" w:color="auto"/>
              </w:divBdr>
            </w:div>
            <w:div w:id="1958290230">
              <w:marLeft w:val="0"/>
              <w:marRight w:val="0"/>
              <w:marTop w:val="0"/>
              <w:marBottom w:val="0"/>
              <w:divBdr>
                <w:top w:val="none" w:sz="0" w:space="0" w:color="auto"/>
                <w:left w:val="none" w:sz="0" w:space="0" w:color="auto"/>
                <w:bottom w:val="none" w:sz="0" w:space="0" w:color="auto"/>
                <w:right w:val="none" w:sz="0" w:space="0" w:color="auto"/>
              </w:divBdr>
            </w:div>
            <w:div w:id="19582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0197">
      <w:marLeft w:val="0"/>
      <w:marRight w:val="0"/>
      <w:marTop w:val="0"/>
      <w:marBottom w:val="0"/>
      <w:divBdr>
        <w:top w:val="none" w:sz="0" w:space="0" w:color="auto"/>
        <w:left w:val="none" w:sz="0" w:space="0" w:color="auto"/>
        <w:bottom w:val="none" w:sz="0" w:space="0" w:color="auto"/>
        <w:right w:val="none" w:sz="0" w:space="0" w:color="auto"/>
      </w:divBdr>
      <w:divsChild>
        <w:div w:id="1958290188">
          <w:marLeft w:val="0"/>
          <w:marRight w:val="0"/>
          <w:marTop w:val="0"/>
          <w:marBottom w:val="0"/>
          <w:divBdr>
            <w:top w:val="none" w:sz="0" w:space="0" w:color="auto"/>
            <w:left w:val="none" w:sz="0" w:space="0" w:color="auto"/>
            <w:bottom w:val="none" w:sz="0" w:space="0" w:color="auto"/>
            <w:right w:val="none" w:sz="0" w:space="0" w:color="auto"/>
          </w:divBdr>
        </w:div>
        <w:div w:id="1958290215">
          <w:marLeft w:val="0"/>
          <w:marRight w:val="0"/>
          <w:marTop w:val="0"/>
          <w:marBottom w:val="0"/>
          <w:divBdr>
            <w:top w:val="none" w:sz="0" w:space="0" w:color="auto"/>
            <w:left w:val="none" w:sz="0" w:space="0" w:color="auto"/>
            <w:bottom w:val="none" w:sz="0" w:space="0" w:color="auto"/>
            <w:right w:val="none" w:sz="0" w:space="0" w:color="auto"/>
          </w:divBdr>
        </w:div>
      </w:divsChild>
    </w:div>
    <w:div w:id="1958290217">
      <w:marLeft w:val="0"/>
      <w:marRight w:val="0"/>
      <w:marTop w:val="0"/>
      <w:marBottom w:val="0"/>
      <w:divBdr>
        <w:top w:val="none" w:sz="0" w:space="0" w:color="auto"/>
        <w:left w:val="none" w:sz="0" w:space="0" w:color="auto"/>
        <w:bottom w:val="none" w:sz="0" w:space="0" w:color="auto"/>
        <w:right w:val="none" w:sz="0" w:space="0" w:color="auto"/>
      </w:divBdr>
      <w:divsChild>
        <w:div w:id="1958290195">
          <w:marLeft w:val="0"/>
          <w:marRight w:val="0"/>
          <w:marTop w:val="0"/>
          <w:marBottom w:val="0"/>
          <w:divBdr>
            <w:top w:val="none" w:sz="0" w:space="0" w:color="auto"/>
            <w:left w:val="none" w:sz="0" w:space="0" w:color="auto"/>
            <w:bottom w:val="none" w:sz="0" w:space="0" w:color="auto"/>
            <w:right w:val="none" w:sz="0" w:space="0" w:color="auto"/>
          </w:divBdr>
          <w:divsChild>
            <w:div w:id="1958290192">
              <w:marLeft w:val="0"/>
              <w:marRight w:val="0"/>
              <w:marTop w:val="0"/>
              <w:marBottom w:val="0"/>
              <w:divBdr>
                <w:top w:val="none" w:sz="0" w:space="0" w:color="auto"/>
                <w:left w:val="none" w:sz="0" w:space="0" w:color="auto"/>
                <w:bottom w:val="none" w:sz="0" w:space="0" w:color="auto"/>
                <w:right w:val="none" w:sz="0" w:space="0" w:color="auto"/>
              </w:divBdr>
              <w:divsChild>
                <w:div w:id="1958290194">
                  <w:marLeft w:val="0"/>
                  <w:marRight w:val="0"/>
                  <w:marTop w:val="0"/>
                  <w:marBottom w:val="0"/>
                  <w:divBdr>
                    <w:top w:val="none" w:sz="0" w:space="0" w:color="auto"/>
                    <w:left w:val="none" w:sz="0" w:space="0" w:color="auto"/>
                    <w:bottom w:val="none" w:sz="0" w:space="0" w:color="auto"/>
                    <w:right w:val="none" w:sz="0" w:space="0" w:color="auto"/>
                  </w:divBdr>
                  <w:divsChild>
                    <w:div w:id="1958290223">
                      <w:marLeft w:val="0"/>
                      <w:marRight w:val="0"/>
                      <w:marTop w:val="0"/>
                      <w:marBottom w:val="0"/>
                      <w:divBdr>
                        <w:top w:val="none" w:sz="0" w:space="0" w:color="auto"/>
                        <w:left w:val="none" w:sz="0" w:space="0" w:color="auto"/>
                        <w:bottom w:val="none" w:sz="0" w:space="0" w:color="auto"/>
                        <w:right w:val="none" w:sz="0" w:space="0" w:color="auto"/>
                      </w:divBdr>
                    </w:div>
                  </w:divsChild>
                </w:div>
                <w:div w:id="1958290201">
                  <w:marLeft w:val="0"/>
                  <w:marRight w:val="0"/>
                  <w:marTop w:val="0"/>
                  <w:marBottom w:val="0"/>
                  <w:divBdr>
                    <w:top w:val="none" w:sz="0" w:space="0" w:color="auto"/>
                    <w:left w:val="none" w:sz="0" w:space="0" w:color="auto"/>
                    <w:bottom w:val="none" w:sz="0" w:space="0" w:color="auto"/>
                    <w:right w:val="none" w:sz="0" w:space="0" w:color="auto"/>
                  </w:divBdr>
                  <w:divsChild>
                    <w:div w:id="1958290189">
                      <w:marLeft w:val="0"/>
                      <w:marRight w:val="0"/>
                      <w:marTop w:val="0"/>
                      <w:marBottom w:val="0"/>
                      <w:divBdr>
                        <w:top w:val="none" w:sz="0" w:space="0" w:color="auto"/>
                        <w:left w:val="none" w:sz="0" w:space="0" w:color="auto"/>
                        <w:bottom w:val="none" w:sz="0" w:space="0" w:color="auto"/>
                        <w:right w:val="none" w:sz="0" w:space="0" w:color="auto"/>
                      </w:divBdr>
                    </w:div>
                    <w:div w:id="1958290190">
                      <w:marLeft w:val="0"/>
                      <w:marRight w:val="0"/>
                      <w:marTop w:val="0"/>
                      <w:marBottom w:val="0"/>
                      <w:divBdr>
                        <w:top w:val="none" w:sz="0" w:space="0" w:color="auto"/>
                        <w:left w:val="none" w:sz="0" w:space="0" w:color="auto"/>
                        <w:bottom w:val="none" w:sz="0" w:space="0" w:color="auto"/>
                        <w:right w:val="none" w:sz="0" w:space="0" w:color="auto"/>
                      </w:divBdr>
                    </w:div>
                    <w:div w:id="1958290196">
                      <w:marLeft w:val="0"/>
                      <w:marRight w:val="0"/>
                      <w:marTop w:val="0"/>
                      <w:marBottom w:val="0"/>
                      <w:divBdr>
                        <w:top w:val="none" w:sz="0" w:space="0" w:color="auto"/>
                        <w:left w:val="none" w:sz="0" w:space="0" w:color="auto"/>
                        <w:bottom w:val="none" w:sz="0" w:space="0" w:color="auto"/>
                        <w:right w:val="none" w:sz="0" w:space="0" w:color="auto"/>
                      </w:divBdr>
                    </w:div>
                    <w:div w:id="1958290205">
                      <w:marLeft w:val="0"/>
                      <w:marRight w:val="0"/>
                      <w:marTop w:val="0"/>
                      <w:marBottom w:val="0"/>
                      <w:divBdr>
                        <w:top w:val="none" w:sz="0" w:space="0" w:color="auto"/>
                        <w:left w:val="none" w:sz="0" w:space="0" w:color="auto"/>
                        <w:bottom w:val="none" w:sz="0" w:space="0" w:color="auto"/>
                        <w:right w:val="none" w:sz="0" w:space="0" w:color="auto"/>
                      </w:divBdr>
                    </w:div>
                    <w:div w:id="1958290206">
                      <w:marLeft w:val="0"/>
                      <w:marRight w:val="0"/>
                      <w:marTop w:val="0"/>
                      <w:marBottom w:val="0"/>
                      <w:divBdr>
                        <w:top w:val="none" w:sz="0" w:space="0" w:color="auto"/>
                        <w:left w:val="none" w:sz="0" w:space="0" w:color="auto"/>
                        <w:bottom w:val="none" w:sz="0" w:space="0" w:color="auto"/>
                        <w:right w:val="none" w:sz="0" w:space="0" w:color="auto"/>
                      </w:divBdr>
                    </w:div>
                    <w:div w:id="1958290218">
                      <w:marLeft w:val="0"/>
                      <w:marRight w:val="0"/>
                      <w:marTop w:val="0"/>
                      <w:marBottom w:val="0"/>
                      <w:divBdr>
                        <w:top w:val="none" w:sz="0" w:space="0" w:color="auto"/>
                        <w:left w:val="none" w:sz="0" w:space="0" w:color="auto"/>
                        <w:bottom w:val="none" w:sz="0" w:space="0" w:color="auto"/>
                        <w:right w:val="none" w:sz="0" w:space="0" w:color="auto"/>
                      </w:divBdr>
                    </w:div>
                    <w:div w:id="195829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290199">
          <w:marLeft w:val="0"/>
          <w:marRight w:val="0"/>
          <w:marTop w:val="0"/>
          <w:marBottom w:val="0"/>
          <w:divBdr>
            <w:top w:val="none" w:sz="0" w:space="0" w:color="auto"/>
            <w:left w:val="none" w:sz="0" w:space="0" w:color="auto"/>
            <w:bottom w:val="none" w:sz="0" w:space="0" w:color="auto"/>
            <w:right w:val="none" w:sz="0" w:space="0" w:color="auto"/>
          </w:divBdr>
          <w:divsChild>
            <w:div w:id="1958290203">
              <w:marLeft w:val="0"/>
              <w:marRight w:val="0"/>
              <w:marTop w:val="0"/>
              <w:marBottom w:val="0"/>
              <w:divBdr>
                <w:top w:val="none" w:sz="0" w:space="0" w:color="auto"/>
                <w:left w:val="none" w:sz="0" w:space="0" w:color="auto"/>
                <w:bottom w:val="none" w:sz="0" w:space="0" w:color="auto"/>
                <w:right w:val="none" w:sz="0" w:space="0" w:color="auto"/>
              </w:divBdr>
              <w:divsChild>
                <w:div w:id="1958290202">
                  <w:marLeft w:val="0"/>
                  <w:marRight w:val="0"/>
                  <w:marTop w:val="0"/>
                  <w:marBottom w:val="0"/>
                  <w:divBdr>
                    <w:top w:val="none" w:sz="0" w:space="0" w:color="auto"/>
                    <w:left w:val="none" w:sz="0" w:space="0" w:color="auto"/>
                    <w:bottom w:val="none" w:sz="0" w:space="0" w:color="auto"/>
                    <w:right w:val="none" w:sz="0" w:space="0" w:color="auto"/>
                  </w:divBdr>
                  <w:divsChild>
                    <w:div w:id="1958290187">
                      <w:marLeft w:val="0"/>
                      <w:marRight w:val="0"/>
                      <w:marTop w:val="0"/>
                      <w:marBottom w:val="0"/>
                      <w:divBdr>
                        <w:top w:val="none" w:sz="0" w:space="0" w:color="auto"/>
                        <w:left w:val="none" w:sz="0" w:space="0" w:color="auto"/>
                        <w:bottom w:val="none" w:sz="0" w:space="0" w:color="auto"/>
                        <w:right w:val="none" w:sz="0" w:space="0" w:color="auto"/>
                      </w:divBdr>
                    </w:div>
                    <w:div w:id="1958290204">
                      <w:marLeft w:val="0"/>
                      <w:marRight w:val="0"/>
                      <w:marTop w:val="0"/>
                      <w:marBottom w:val="0"/>
                      <w:divBdr>
                        <w:top w:val="none" w:sz="0" w:space="0" w:color="auto"/>
                        <w:left w:val="none" w:sz="0" w:space="0" w:color="auto"/>
                        <w:bottom w:val="none" w:sz="0" w:space="0" w:color="auto"/>
                        <w:right w:val="none" w:sz="0" w:space="0" w:color="auto"/>
                      </w:divBdr>
                    </w:div>
                    <w:div w:id="1958290207">
                      <w:marLeft w:val="0"/>
                      <w:marRight w:val="0"/>
                      <w:marTop w:val="0"/>
                      <w:marBottom w:val="0"/>
                      <w:divBdr>
                        <w:top w:val="none" w:sz="0" w:space="0" w:color="auto"/>
                        <w:left w:val="none" w:sz="0" w:space="0" w:color="auto"/>
                        <w:bottom w:val="none" w:sz="0" w:space="0" w:color="auto"/>
                        <w:right w:val="none" w:sz="0" w:space="0" w:color="auto"/>
                      </w:divBdr>
                    </w:div>
                    <w:div w:id="1958290210">
                      <w:marLeft w:val="0"/>
                      <w:marRight w:val="0"/>
                      <w:marTop w:val="0"/>
                      <w:marBottom w:val="0"/>
                      <w:divBdr>
                        <w:top w:val="none" w:sz="0" w:space="0" w:color="auto"/>
                        <w:left w:val="none" w:sz="0" w:space="0" w:color="auto"/>
                        <w:bottom w:val="none" w:sz="0" w:space="0" w:color="auto"/>
                        <w:right w:val="none" w:sz="0" w:space="0" w:color="auto"/>
                      </w:divBdr>
                    </w:div>
                    <w:div w:id="1958290226">
                      <w:marLeft w:val="0"/>
                      <w:marRight w:val="0"/>
                      <w:marTop w:val="0"/>
                      <w:marBottom w:val="0"/>
                      <w:divBdr>
                        <w:top w:val="none" w:sz="0" w:space="0" w:color="auto"/>
                        <w:left w:val="none" w:sz="0" w:space="0" w:color="auto"/>
                        <w:bottom w:val="none" w:sz="0" w:space="0" w:color="auto"/>
                        <w:right w:val="none" w:sz="0" w:space="0" w:color="auto"/>
                      </w:divBdr>
                    </w:div>
                    <w:div w:id="1958290233">
                      <w:marLeft w:val="0"/>
                      <w:marRight w:val="0"/>
                      <w:marTop w:val="0"/>
                      <w:marBottom w:val="0"/>
                      <w:divBdr>
                        <w:top w:val="none" w:sz="0" w:space="0" w:color="auto"/>
                        <w:left w:val="none" w:sz="0" w:space="0" w:color="auto"/>
                        <w:bottom w:val="none" w:sz="0" w:space="0" w:color="auto"/>
                        <w:right w:val="none" w:sz="0" w:space="0" w:color="auto"/>
                      </w:divBdr>
                    </w:div>
                    <w:div w:id="1958290234">
                      <w:marLeft w:val="0"/>
                      <w:marRight w:val="0"/>
                      <w:marTop w:val="0"/>
                      <w:marBottom w:val="0"/>
                      <w:divBdr>
                        <w:top w:val="none" w:sz="0" w:space="0" w:color="auto"/>
                        <w:left w:val="none" w:sz="0" w:space="0" w:color="auto"/>
                        <w:bottom w:val="none" w:sz="0" w:space="0" w:color="auto"/>
                        <w:right w:val="none" w:sz="0" w:space="0" w:color="auto"/>
                      </w:divBdr>
                    </w:div>
                  </w:divsChild>
                </w:div>
                <w:div w:id="19582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0220">
          <w:marLeft w:val="0"/>
          <w:marRight w:val="0"/>
          <w:marTop w:val="0"/>
          <w:marBottom w:val="0"/>
          <w:divBdr>
            <w:top w:val="none" w:sz="0" w:space="0" w:color="auto"/>
            <w:left w:val="none" w:sz="0" w:space="0" w:color="auto"/>
            <w:bottom w:val="none" w:sz="0" w:space="0" w:color="auto"/>
            <w:right w:val="none" w:sz="0" w:space="0" w:color="auto"/>
          </w:divBdr>
          <w:divsChild>
            <w:div w:id="1958290186">
              <w:marLeft w:val="0"/>
              <w:marRight w:val="0"/>
              <w:marTop w:val="0"/>
              <w:marBottom w:val="0"/>
              <w:divBdr>
                <w:top w:val="none" w:sz="0" w:space="0" w:color="auto"/>
                <w:left w:val="none" w:sz="0" w:space="0" w:color="auto"/>
                <w:bottom w:val="none" w:sz="0" w:space="0" w:color="auto"/>
                <w:right w:val="none" w:sz="0" w:space="0" w:color="auto"/>
              </w:divBdr>
              <w:divsChild>
                <w:div w:id="1958290184">
                  <w:marLeft w:val="0"/>
                  <w:marRight w:val="0"/>
                  <w:marTop w:val="0"/>
                  <w:marBottom w:val="0"/>
                  <w:divBdr>
                    <w:top w:val="none" w:sz="0" w:space="0" w:color="auto"/>
                    <w:left w:val="none" w:sz="0" w:space="0" w:color="auto"/>
                    <w:bottom w:val="none" w:sz="0" w:space="0" w:color="auto"/>
                    <w:right w:val="none" w:sz="0" w:space="0" w:color="auto"/>
                  </w:divBdr>
                  <w:divsChild>
                    <w:div w:id="1958290216">
                      <w:marLeft w:val="0"/>
                      <w:marRight w:val="0"/>
                      <w:marTop w:val="0"/>
                      <w:marBottom w:val="0"/>
                      <w:divBdr>
                        <w:top w:val="none" w:sz="0" w:space="0" w:color="auto"/>
                        <w:left w:val="none" w:sz="0" w:space="0" w:color="auto"/>
                        <w:bottom w:val="none" w:sz="0" w:space="0" w:color="auto"/>
                        <w:right w:val="none" w:sz="0" w:space="0" w:color="auto"/>
                      </w:divBdr>
                    </w:div>
                    <w:div w:id="1958290231">
                      <w:marLeft w:val="0"/>
                      <w:marRight w:val="0"/>
                      <w:marTop w:val="0"/>
                      <w:marBottom w:val="0"/>
                      <w:divBdr>
                        <w:top w:val="none" w:sz="0" w:space="0" w:color="auto"/>
                        <w:left w:val="none" w:sz="0" w:space="0" w:color="auto"/>
                        <w:bottom w:val="none" w:sz="0" w:space="0" w:color="auto"/>
                        <w:right w:val="none" w:sz="0" w:space="0" w:color="auto"/>
                      </w:divBdr>
                    </w:div>
                    <w:div w:id="1958290235">
                      <w:marLeft w:val="0"/>
                      <w:marRight w:val="0"/>
                      <w:marTop w:val="0"/>
                      <w:marBottom w:val="0"/>
                      <w:divBdr>
                        <w:top w:val="none" w:sz="0" w:space="0" w:color="auto"/>
                        <w:left w:val="none" w:sz="0" w:space="0" w:color="auto"/>
                        <w:bottom w:val="none" w:sz="0" w:space="0" w:color="auto"/>
                        <w:right w:val="none" w:sz="0" w:space="0" w:color="auto"/>
                      </w:divBdr>
                    </w:div>
                  </w:divsChild>
                </w:div>
                <w:div w:id="1958290185">
                  <w:marLeft w:val="0"/>
                  <w:marRight w:val="0"/>
                  <w:marTop w:val="0"/>
                  <w:marBottom w:val="0"/>
                  <w:divBdr>
                    <w:top w:val="none" w:sz="0" w:space="0" w:color="auto"/>
                    <w:left w:val="none" w:sz="0" w:space="0" w:color="auto"/>
                    <w:bottom w:val="none" w:sz="0" w:space="0" w:color="auto"/>
                    <w:right w:val="none" w:sz="0" w:space="0" w:color="auto"/>
                  </w:divBdr>
                  <w:divsChild>
                    <w:div w:id="19582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290224">
          <w:marLeft w:val="0"/>
          <w:marRight w:val="0"/>
          <w:marTop w:val="0"/>
          <w:marBottom w:val="0"/>
          <w:divBdr>
            <w:top w:val="none" w:sz="0" w:space="0" w:color="auto"/>
            <w:left w:val="none" w:sz="0" w:space="0" w:color="auto"/>
            <w:bottom w:val="none" w:sz="0" w:space="0" w:color="auto"/>
            <w:right w:val="none" w:sz="0" w:space="0" w:color="auto"/>
          </w:divBdr>
          <w:divsChild>
            <w:div w:id="1958290193">
              <w:marLeft w:val="0"/>
              <w:marRight w:val="0"/>
              <w:marTop w:val="0"/>
              <w:marBottom w:val="0"/>
              <w:divBdr>
                <w:top w:val="none" w:sz="0" w:space="0" w:color="auto"/>
                <w:left w:val="none" w:sz="0" w:space="0" w:color="auto"/>
                <w:bottom w:val="none" w:sz="0" w:space="0" w:color="auto"/>
                <w:right w:val="none" w:sz="0" w:space="0" w:color="auto"/>
              </w:divBdr>
              <w:divsChild>
                <w:div w:id="1958290222">
                  <w:marLeft w:val="0"/>
                  <w:marRight w:val="0"/>
                  <w:marTop w:val="0"/>
                  <w:marBottom w:val="0"/>
                  <w:divBdr>
                    <w:top w:val="none" w:sz="0" w:space="0" w:color="auto"/>
                    <w:left w:val="none" w:sz="0" w:space="0" w:color="auto"/>
                    <w:bottom w:val="none" w:sz="0" w:space="0" w:color="auto"/>
                    <w:right w:val="none" w:sz="0" w:space="0" w:color="auto"/>
                  </w:divBdr>
                  <w:divsChild>
                    <w:div w:id="1958290181">
                      <w:marLeft w:val="0"/>
                      <w:marRight w:val="0"/>
                      <w:marTop w:val="0"/>
                      <w:marBottom w:val="0"/>
                      <w:divBdr>
                        <w:top w:val="none" w:sz="0" w:space="0" w:color="auto"/>
                        <w:left w:val="none" w:sz="0" w:space="0" w:color="auto"/>
                        <w:bottom w:val="none" w:sz="0" w:space="0" w:color="auto"/>
                        <w:right w:val="none" w:sz="0" w:space="0" w:color="auto"/>
                      </w:divBdr>
                    </w:div>
                    <w:div w:id="1958290200">
                      <w:marLeft w:val="0"/>
                      <w:marRight w:val="0"/>
                      <w:marTop w:val="0"/>
                      <w:marBottom w:val="0"/>
                      <w:divBdr>
                        <w:top w:val="none" w:sz="0" w:space="0" w:color="auto"/>
                        <w:left w:val="none" w:sz="0" w:space="0" w:color="auto"/>
                        <w:bottom w:val="none" w:sz="0" w:space="0" w:color="auto"/>
                        <w:right w:val="none" w:sz="0" w:space="0" w:color="auto"/>
                      </w:divBdr>
                    </w:div>
                    <w:div w:id="1958290208">
                      <w:marLeft w:val="0"/>
                      <w:marRight w:val="0"/>
                      <w:marTop w:val="0"/>
                      <w:marBottom w:val="0"/>
                      <w:divBdr>
                        <w:top w:val="none" w:sz="0" w:space="0" w:color="auto"/>
                        <w:left w:val="none" w:sz="0" w:space="0" w:color="auto"/>
                        <w:bottom w:val="none" w:sz="0" w:space="0" w:color="auto"/>
                        <w:right w:val="none" w:sz="0" w:space="0" w:color="auto"/>
                      </w:divBdr>
                    </w:div>
                    <w:div w:id="1958290211">
                      <w:marLeft w:val="0"/>
                      <w:marRight w:val="0"/>
                      <w:marTop w:val="0"/>
                      <w:marBottom w:val="0"/>
                      <w:divBdr>
                        <w:top w:val="none" w:sz="0" w:space="0" w:color="auto"/>
                        <w:left w:val="none" w:sz="0" w:space="0" w:color="auto"/>
                        <w:bottom w:val="none" w:sz="0" w:space="0" w:color="auto"/>
                        <w:right w:val="none" w:sz="0" w:space="0" w:color="auto"/>
                      </w:divBdr>
                    </w:div>
                    <w:div w:id="1958290221">
                      <w:marLeft w:val="0"/>
                      <w:marRight w:val="0"/>
                      <w:marTop w:val="0"/>
                      <w:marBottom w:val="0"/>
                      <w:divBdr>
                        <w:top w:val="none" w:sz="0" w:space="0" w:color="auto"/>
                        <w:left w:val="none" w:sz="0" w:space="0" w:color="auto"/>
                        <w:bottom w:val="none" w:sz="0" w:space="0" w:color="auto"/>
                        <w:right w:val="none" w:sz="0" w:space="0" w:color="auto"/>
                      </w:divBdr>
                    </w:div>
                    <w:div w:id="1958290225">
                      <w:marLeft w:val="0"/>
                      <w:marRight w:val="0"/>
                      <w:marTop w:val="0"/>
                      <w:marBottom w:val="0"/>
                      <w:divBdr>
                        <w:top w:val="none" w:sz="0" w:space="0" w:color="auto"/>
                        <w:left w:val="none" w:sz="0" w:space="0" w:color="auto"/>
                        <w:bottom w:val="none" w:sz="0" w:space="0" w:color="auto"/>
                        <w:right w:val="none" w:sz="0" w:space="0" w:color="auto"/>
                      </w:divBdr>
                    </w:div>
                    <w:div w:id="1958290228">
                      <w:marLeft w:val="0"/>
                      <w:marRight w:val="0"/>
                      <w:marTop w:val="0"/>
                      <w:marBottom w:val="0"/>
                      <w:divBdr>
                        <w:top w:val="none" w:sz="0" w:space="0" w:color="auto"/>
                        <w:left w:val="none" w:sz="0" w:space="0" w:color="auto"/>
                        <w:bottom w:val="none" w:sz="0" w:space="0" w:color="auto"/>
                        <w:right w:val="none" w:sz="0" w:space="0" w:color="auto"/>
                      </w:divBdr>
                    </w:div>
                  </w:divsChild>
                </w:div>
                <w:div w:id="19582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290238">
      <w:marLeft w:val="0"/>
      <w:marRight w:val="0"/>
      <w:marTop w:val="0"/>
      <w:marBottom w:val="0"/>
      <w:divBdr>
        <w:top w:val="none" w:sz="0" w:space="0" w:color="auto"/>
        <w:left w:val="none" w:sz="0" w:space="0" w:color="auto"/>
        <w:bottom w:val="none" w:sz="0" w:space="0" w:color="auto"/>
        <w:right w:val="none" w:sz="0" w:space="0" w:color="auto"/>
      </w:divBdr>
    </w:div>
    <w:div w:id="1958290239">
      <w:marLeft w:val="0"/>
      <w:marRight w:val="0"/>
      <w:marTop w:val="0"/>
      <w:marBottom w:val="0"/>
      <w:divBdr>
        <w:top w:val="none" w:sz="0" w:space="0" w:color="auto"/>
        <w:left w:val="none" w:sz="0" w:space="0" w:color="auto"/>
        <w:bottom w:val="none" w:sz="0" w:space="0" w:color="auto"/>
        <w:right w:val="none" w:sz="0" w:space="0" w:color="auto"/>
      </w:divBdr>
    </w:div>
    <w:div w:id="1958290240">
      <w:marLeft w:val="0"/>
      <w:marRight w:val="0"/>
      <w:marTop w:val="0"/>
      <w:marBottom w:val="0"/>
      <w:divBdr>
        <w:top w:val="none" w:sz="0" w:space="0" w:color="auto"/>
        <w:left w:val="none" w:sz="0" w:space="0" w:color="auto"/>
        <w:bottom w:val="none" w:sz="0" w:space="0" w:color="auto"/>
        <w:right w:val="none" w:sz="0" w:space="0" w:color="auto"/>
      </w:divBdr>
    </w:div>
    <w:div w:id="1958290242">
      <w:marLeft w:val="0"/>
      <w:marRight w:val="0"/>
      <w:marTop w:val="0"/>
      <w:marBottom w:val="0"/>
      <w:divBdr>
        <w:top w:val="none" w:sz="0" w:space="0" w:color="auto"/>
        <w:left w:val="none" w:sz="0" w:space="0" w:color="auto"/>
        <w:bottom w:val="none" w:sz="0" w:space="0" w:color="auto"/>
        <w:right w:val="none" w:sz="0" w:space="0" w:color="auto"/>
      </w:divBdr>
      <w:divsChild>
        <w:div w:id="1958290237">
          <w:marLeft w:val="0"/>
          <w:marRight w:val="0"/>
          <w:marTop w:val="0"/>
          <w:marBottom w:val="0"/>
          <w:divBdr>
            <w:top w:val="none" w:sz="0" w:space="0" w:color="auto"/>
            <w:left w:val="none" w:sz="0" w:space="0" w:color="auto"/>
            <w:bottom w:val="none" w:sz="0" w:space="0" w:color="auto"/>
            <w:right w:val="none" w:sz="0" w:space="0" w:color="auto"/>
          </w:divBdr>
        </w:div>
        <w:div w:id="1958290241">
          <w:marLeft w:val="0"/>
          <w:marRight w:val="0"/>
          <w:marTop w:val="0"/>
          <w:marBottom w:val="0"/>
          <w:divBdr>
            <w:top w:val="none" w:sz="0" w:space="0" w:color="auto"/>
            <w:left w:val="none" w:sz="0" w:space="0" w:color="auto"/>
            <w:bottom w:val="none" w:sz="0" w:space="0" w:color="auto"/>
            <w:right w:val="none" w:sz="0" w:space="0" w:color="auto"/>
          </w:divBdr>
        </w:div>
      </w:divsChild>
    </w:div>
    <w:div w:id="195829024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4rsoluciones.com/servicios/programacion-action-scrip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es.wikipedia.org/wiki/ActionScript" TargetMode="External"/><Relationship Id="rId39" Type="http://schemas.openxmlformats.org/officeDocument/2006/relationships/hyperlink" Target="http://www.satisfice.com/articles/what_is_et.shtml"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es.wikipedia.org/wiki/Control_de_versiones"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zonaforo.meristation.com/post-oficial-las-aventuras-graficas-de-lucasarts-t1920876.html" TargetMode="External"/><Relationship Id="rId17" Type="http://schemas.openxmlformats.org/officeDocument/2006/relationships/image" Target="media/image8.png"/><Relationship Id="rId25" Type="http://schemas.openxmlformats.org/officeDocument/2006/relationships/hyperlink" Target="http://es.wikipedia.org/wiki/Gr%C3%A1fico_vectorial" TargetMode="External"/><Relationship Id="rId33" Type="http://schemas.openxmlformats.org/officeDocument/2006/relationships/hyperlink" Target="http://es.wikipedia.org/wiki/Mapa_de_bits" TargetMode="External"/><Relationship Id="rId38"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es.wikipedia.org/wiki/Adobe_Flash"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es.wikipedia.org/wiki/Aplicaci%C3%B3n_inform%C3%A1tica" TargetMode="External"/><Relationship Id="rId32" Type="http://schemas.openxmlformats.org/officeDocument/2006/relationships/hyperlink" Target="http://es.wikipedia.org/wiki/Retoque_imagen_2D_y_3D" TargetMode="External"/><Relationship Id="rId37" Type="http://schemas.openxmlformats.org/officeDocument/2006/relationships/image" Target="media/image16.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es.wikipedia.org/wiki/Eclipse_%28software%29" TargetMode="External"/><Relationship Id="rId36" Type="http://schemas.openxmlformats.org/officeDocument/2006/relationships/image" Target="media/image15.png"/><Relationship Id="rId10" Type="http://schemas.openxmlformats.org/officeDocument/2006/relationships/hyperlink" Target="http://pinkman.mx/2013/08/super-mario-bros-en-la-vida-real-expertos-en-parkour/" TargetMode="External"/><Relationship Id="rId19" Type="http://schemas.openxmlformats.org/officeDocument/2006/relationships/image" Target="media/image10.png"/><Relationship Id="rId31" Type="http://schemas.openxmlformats.org/officeDocument/2006/relationships/hyperlink" Target="http://es.wikipedia.org/wiki/Editor_de_gr%C3%A1ficos_de_mapa_de_bits"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es.wikipedia.org/wiki/Entorno_de_desarrollo_integrado" TargetMode="External"/><Relationship Id="rId30" Type="http://schemas.openxmlformats.org/officeDocument/2006/relationships/hyperlink" Target="http://es.wikipedia.org/wiki/Aplicaci%C3%B3n_inform%C3%A1tica" TargetMode="External"/><Relationship Id="rId35" Type="http://schemas.openxmlformats.org/officeDocument/2006/relationships/hyperlink" Target="http://es.wikipedia.org/wiki/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328</TotalTime>
  <Pages>25</Pages>
  <Words>3705</Words>
  <Characters>20378</Characters>
  <Application>Microsoft Office Outlook</Application>
  <DocSecurity>0</DocSecurity>
  <Lines>0</Lines>
  <Paragraphs>0</Paragraphs>
  <ScaleCrop>false</ScaleCrop>
  <Company>UAB</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Definición del projecto</dc:title>
  <dc:subject/>
  <dc:creator>Universitat Autònoma de Barcelona</dc:creator>
  <cp:keywords/>
  <dc:description/>
  <cp:lastModifiedBy>MIPC</cp:lastModifiedBy>
  <cp:revision>7</cp:revision>
  <cp:lastPrinted>2013-10-30T18:12:00Z</cp:lastPrinted>
  <dcterms:created xsi:type="dcterms:W3CDTF">2013-10-30T18:09:00Z</dcterms:created>
  <dcterms:modified xsi:type="dcterms:W3CDTF">2013-12-01T22:56:00Z</dcterms:modified>
</cp:coreProperties>
</file>